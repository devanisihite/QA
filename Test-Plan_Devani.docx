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896B" w14:textId="77777777" w:rsidR="003064C9" w:rsidRPr="006079FC" w:rsidRDefault="003064C9" w:rsidP="006079FC">
      <w:pPr>
        <w:pBdr>
          <w:bottom w:val="single" w:sz="6" w:space="0" w:color="000090"/>
        </w:pBdr>
        <w:spacing w:after="480" w:line="360" w:lineRule="auto"/>
        <w:rPr>
          <w:rFonts w:ascii="Times New Roman" w:hAnsi="Times New Roman" w:cs="Times New Roman"/>
        </w:rPr>
      </w:pPr>
    </w:p>
    <w:p w14:paraId="70168EC2" w14:textId="3929BDFA" w:rsidR="000A0F91" w:rsidRPr="006079FC" w:rsidRDefault="007A673C" w:rsidP="006079FC">
      <w:pPr>
        <w:spacing w:after="360" w:line="360" w:lineRule="auto"/>
        <w:rPr>
          <w:rFonts w:ascii="Times New Roman" w:hAnsi="Times New Roman" w:cs="Times New Roman"/>
          <w:sz w:val="32"/>
        </w:rPr>
      </w:pPr>
      <w:r w:rsidRPr="006079FC">
        <w:rPr>
          <w:rFonts w:ascii="Times New Roman" w:hAnsi="Times New Roman" w:cs="Times New Roman"/>
          <w:sz w:val="32"/>
        </w:rPr>
        <w:t>Shopee Search Feature</w:t>
      </w:r>
    </w:p>
    <w:p w14:paraId="2C6F8DDB" w14:textId="4F163532" w:rsidR="000A0F91" w:rsidRPr="006079FC" w:rsidRDefault="0045263A" w:rsidP="006079FC">
      <w:pPr>
        <w:spacing w:after="360" w:line="360" w:lineRule="auto"/>
        <w:rPr>
          <w:rFonts w:ascii="Times New Roman" w:hAnsi="Times New Roman" w:cs="Times New Roman"/>
          <w:sz w:val="32"/>
        </w:rPr>
      </w:pPr>
      <w:r w:rsidRPr="006079FC">
        <w:rPr>
          <w:rFonts w:ascii="Times New Roman" w:hAnsi="Times New Roman" w:cs="Times New Roman"/>
          <w:b/>
          <w:color w:val="808080"/>
          <w:sz w:val="32"/>
        </w:rPr>
        <w:t>Test Plan</w:t>
      </w:r>
      <w:r w:rsidR="00FB12DD" w:rsidRPr="006079FC">
        <w:rPr>
          <w:rFonts w:ascii="Times New Roman" w:hAnsi="Times New Roman" w:cs="Times New Roman"/>
          <w:b/>
          <w:color w:val="808080"/>
          <w:sz w:val="32"/>
        </w:rPr>
        <w:t>-Devani Agnesia</w:t>
      </w:r>
    </w:p>
    <w:p w14:paraId="4EA1DB41" w14:textId="057CDFA1" w:rsidR="00F15775" w:rsidRPr="006079FC" w:rsidRDefault="000A0F91" w:rsidP="006079FC">
      <w:pPr>
        <w:spacing w:before="120" w:after="360" w:line="360" w:lineRule="auto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6079FC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br/>
      </w:r>
      <w:r w:rsidR="0045263A" w:rsidRPr="006079FC">
        <w:rPr>
          <w:rFonts w:ascii="Times New Roman" w:hAnsi="Times New Roman" w:cs="Times New Roman"/>
          <w:color w:val="808080"/>
          <w:sz w:val="20"/>
        </w:rPr>
        <w:t xml:space="preserve">Purpose: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Dokumen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ini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bertujuan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untuk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menjelaskan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rencana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pengujian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pada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fitur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pencarian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produk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di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aplikasi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Shopee.</w:t>
      </w:r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Dengan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adanya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pengujian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ini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,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diharapkan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fitur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dapat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berjalan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dengan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baik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,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sesuai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kebutuhan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pengguna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, dan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meminimalkan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kesalahan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sebelum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digunakan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secara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 xml:space="preserve"> </w:t>
      </w:r>
      <w:proofErr w:type="spellStart"/>
      <w:r w:rsidR="007A673C" w:rsidRPr="006079FC">
        <w:rPr>
          <w:rFonts w:ascii="Times New Roman" w:hAnsi="Times New Roman" w:cs="Times New Roman"/>
          <w:color w:val="808080"/>
          <w:sz w:val="20"/>
        </w:rPr>
        <w:t>luas</w:t>
      </w:r>
      <w:proofErr w:type="spellEnd"/>
      <w:r w:rsidR="007A673C" w:rsidRPr="006079FC">
        <w:rPr>
          <w:rFonts w:ascii="Times New Roman" w:hAnsi="Times New Roman" w:cs="Times New Roman"/>
          <w:color w:val="808080"/>
          <w:sz w:val="20"/>
        </w:rPr>
        <w:t>.</w:t>
      </w:r>
    </w:p>
    <w:p w14:paraId="32653E81" w14:textId="77777777" w:rsidR="0066512E" w:rsidRPr="006079FC" w:rsidRDefault="0066512E" w:rsidP="006079FC">
      <w:pPr>
        <w:spacing w:line="360" w:lineRule="auto"/>
        <w:rPr>
          <w:rFonts w:ascii="Times New Roman" w:hAnsi="Times New Roman" w:cs="Times New Roman"/>
          <w:b/>
        </w:rPr>
      </w:pPr>
      <w:r w:rsidRPr="006079FC">
        <w:rPr>
          <w:rFonts w:ascii="Times New Roman" w:hAnsi="Times New Roman" w:cs="Times New Roman"/>
          <w:b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950"/>
        <w:gridCol w:w="901"/>
        <w:gridCol w:w="4196"/>
      </w:tblGrid>
      <w:tr w:rsidR="00B60571" w:rsidRPr="006079FC" w14:paraId="08DC7726" w14:textId="77777777" w:rsidTr="008B0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11BB84C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</w:rPr>
            </w:pPr>
            <w:r w:rsidRPr="006079FC">
              <w:rPr>
                <w:rFonts w:ascii="Times New Roman" w:hAnsi="Times New Roman"/>
              </w:rPr>
              <w:t>Date</w:t>
            </w:r>
          </w:p>
        </w:tc>
        <w:tc>
          <w:tcPr>
            <w:tcW w:w="0" w:type="auto"/>
          </w:tcPr>
          <w:p w14:paraId="4F7A28DB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</w:rPr>
            </w:pPr>
            <w:r w:rsidRPr="006079FC">
              <w:rPr>
                <w:rFonts w:ascii="Times New Roman" w:hAnsi="Times New Roman"/>
              </w:rPr>
              <w:t>Version</w:t>
            </w:r>
          </w:p>
        </w:tc>
        <w:tc>
          <w:tcPr>
            <w:tcW w:w="0" w:type="auto"/>
          </w:tcPr>
          <w:p w14:paraId="1C7E2D1B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</w:rPr>
            </w:pPr>
            <w:r w:rsidRPr="006079FC">
              <w:rPr>
                <w:rFonts w:ascii="Times New Roman" w:hAnsi="Times New Roman"/>
              </w:rPr>
              <w:t>Author</w:t>
            </w:r>
          </w:p>
        </w:tc>
        <w:tc>
          <w:tcPr>
            <w:tcW w:w="4196" w:type="dxa"/>
          </w:tcPr>
          <w:p w14:paraId="2F952C97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</w:rPr>
            </w:pPr>
            <w:r w:rsidRPr="006079FC">
              <w:rPr>
                <w:rFonts w:ascii="Times New Roman" w:hAnsi="Times New Roman"/>
              </w:rPr>
              <w:t>Description</w:t>
            </w:r>
          </w:p>
        </w:tc>
      </w:tr>
      <w:tr w:rsidR="00B60571" w:rsidRPr="006079FC" w14:paraId="0A022150" w14:textId="77777777" w:rsidTr="00330366">
        <w:tc>
          <w:tcPr>
            <w:tcW w:w="0" w:type="auto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CD39B90" w14:textId="170CE21A" w:rsidR="00B60571" w:rsidRPr="006079FC" w:rsidRDefault="007A673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23-04-2026</w:t>
            </w:r>
          </w:p>
        </w:tc>
        <w:tc>
          <w:tcPr>
            <w:tcW w:w="0" w:type="auto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03A3FA" w14:textId="2A9674EC" w:rsidR="00B60571" w:rsidRPr="006079FC" w:rsidRDefault="001922A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0" w:type="auto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B67E4A" w14:textId="061C2B92" w:rsidR="00B60571" w:rsidRPr="006079FC" w:rsidRDefault="007A673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Devani </w:t>
            </w:r>
          </w:p>
        </w:tc>
        <w:tc>
          <w:tcPr>
            <w:tcW w:w="4196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717E03C" w14:textId="40F4D69E" w:rsidR="00B60571" w:rsidRPr="006079FC" w:rsidRDefault="007A673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Initial Test Plan</w:t>
            </w:r>
          </w:p>
        </w:tc>
      </w:tr>
      <w:tr w:rsidR="00B60571" w:rsidRPr="006079FC" w14:paraId="2F0548DD" w14:textId="77777777" w:rsidTr="00330366">
        <w:tc>
          <w:tcPr>
            <w:tcW w:w="0" w:type="auto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EC4A06E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4B4F70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C334D5B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419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72B9BD1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B60571" w:rsidRPr="006079FC" w14:paraId="350AE6A9" w14:textId="77777777" w:rsidTr="00330366">
        <w:tc>
          <w:tcPr>
            <w:tcW w:w="0" w:type="auto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8C91901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D12995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4351A76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419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444F8D6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B60571" w:rsidRPr="006079FC" w14:paraId="178E19E6" w14:textId="77777777" w:rsidTr="00330366">
        <w:tc>
          <w:tcPr>
            <w:tcW w:w="0" w:type="auto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E3FAEB8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C1EB410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0EEC751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419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</w:tcPr>
          <w:p w14:paraId="136151DC" w14:textId="77777777" w:rsidR="00B60571" w:rsidRPr="006079FC" w:rsidRDefault="00B60571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</w:tbl>
    <w:p w14:paraId="41845024" w14:textId="77777777" w:rsidR="00456732" w:rsidRPr="006079FC" w:rsidRDefault="00456732" w:rsidP="006079FC">
      <w:pPr>
        <w:spacing w:line="360" w:lineRule="auto"/>
        <w:rPr>
          <w:rFonts w:ascii="Times New Roman" w:hAnsi="Times New Roman" w:cs="Times New Roman"/>
          <w:b/>
        </w:rPr>
      </w:pPr>
    </w:p>
    <w:p w14:paraId="0C0348C7" w14:textId="77777777" w:rsidR="00E23EA3" w:rsidRPr="006079FC" w:rsidRDefault="00E23EA3" w:rsidP="006079FC">
      <w:pPr>
        <w:keepLines w:val="0"/>
        <w:spacing w:before="0" w:after="200" w:line="360" w:lineRule="auto"/>
        <w:jc w:val="left"/>
        <w:rPr>
          <w:rFonts w:ascii="Times New Roman" w:hAnsi="Times New Roman" w:cs="Times New Roman"/>
          <w:b/>
        </w:rPr>
      </w:pPr>
      <w:r w:rsidRPr="006079FC">
        <w:rPr>
          <w:rFonts w:ascii="Times New Roman" w:hAnsi="Times New Roman" w:cs="Times New Roman"/>
          <w:b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iCs w:val="0"/>
          <w:color w:val="auto"/>
          <w:spacing w:val="0"/>
          <w:szCs w:val="22"/>
        </w:rPr>
        <w:id w:val="199740041"/>
        <w:docPartObj>
          <w:docPartGallery w:val="Table of Contents"/>
          <w:docPartUnique/>
        </w:docPartObj>
      </w:sdtPr>
      <w:sdtContent>
        <w:p w14:paraId="750BA9A5" w14:textId="77777777" w:rsidR="009A7277" w:rsidRPr="006079FC" w:rsidRDefault="009A7277" w:rsidP="006079FC">
          <w:pPr>
            <w:pStyle w:val="TOCHeading"/>
            <w:spacing w:line="360" w:lineRule="auto"/>
            <w:ind w:left="-993"/>
            <w:rPr>
              <w:rFonts w:ascii="Times New Roman" w:hAnsi="Times New Roman" w:cs="Times New Roman"/>
              <w:iCs w:val="0"/>
            </w:rPr>
          </w:pPr>
          <w:r w:rsidRPr="006079FC">
            <w:rPr>
              <w:rFonts w:ascii="Times New Roman" w:hAnsi="Times New Roman" w:cs="Times New Roman"/>
              <w:iCs w:val="0"/>
              <w:sz w:val="28"/>
              <w:szCs w:val="28"/>
            </w:rPr>
            <w:t>Table of Contents</w:t>
          </w:r>
        </w:p>
        <w:p w14:paraId="5E0B762F" w14:textId="686FC93B" w:rsidR="006079FC" w:rsidRPr="006079FC" w:rsidRDefault="00382AA2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r w:rsidRPr="006079FC">
            <w:rPr>
              <w:rFonts w:ascii="Times New Roman" w:hAnsi="Times New Roman"/>
            </w:rPr>
            <w:fldChar w:fldCharType="begin"/>
          </w:r>
          <w:r w:rsidR="00D64E58" w:rsidRPr="006079FC">
            <w:rPr>
              <w:rFonts w:ascii="Times New Roman" w:hAnsi="Times New Roman"/>
            </w:rPr>
            <w:instrText xml:space="preserve"> TOC \o "1-2" \h \z \u </w:instrText>
          </w:r>
          <w:r w:rsidRPr="006079FC">
            <w:rPr>
              <w:rFonts w:ascii="Times New Roman" w:hAnsi="Times New Roman"/>
            </w:rPr>
            <w:fldChar w:fldCharType="separate"/>
          </w:r>
          <w:hyperlink w:anchor="_Toc227848627" w:history="1">
            <w:r w:rsidR="006079FC" w:rsidRPr="006079FC">
              <w:rPr>
                <w:rStyle w:val="Hyperlink"/>
                <w:rFonts w:ascii="Times New Roman" w:hAnsi="Times New Roman"/>
              </w:rPr>
              <w:t>1. Overview</w:t>
            </w:r>
            <w:r w:rsidR="006079FC" w:rsidRPr="006079FC">
              <w:rPr>
                <w:rFonts w:ascii="Times New Roman" w:hAnsi="Times New Roman"/>
                <w:webHidden/>
              </w:rPr>
              <w:tab/>
            </w:r>
            <w:r w:rsidR="006079FC" w:rsidRPr="006079FC">
              <w:rPr>
                <w:rFonts w:ascii="Times New Roman" w:hAnsi="Times New Roman"/>
                <w:webHidden/>
              </w:rPr>
              <w:fldChar w:fldCharType="begin"/>
            </w:r>
            <w:r w:rsidR="006079FC" w:rsidRPr="006079FC">
              <w:rPr>
                <w:rFonts w:ascii="Times New Roman" w:hAnsi="Times New Roman"/>
                <w:webHidden/>
              </w:rPr>
              <w:instrText xml:space="preserve"> PAGEREF _Toc227848627 \h </w:instrText>
            </w:r>
            <w:r w:rsidR="006079FC" w:rsidRPr="006079FC">
              <w:rPr>
                <w:rFonts w:ascii="Times New Roman" w:hAnsi="Times New Roman"/>
                <w:webHidden/>
              </w:rPr>
            </w:r>
            <w:r w:rsidR="006079FC" w:rsidRPr="006079FC">
              <w:rPr>
                <w:rFonts w:ascii="Times New Roman" w:hAnsi="Times New Roman"/>
                <w:webHidden/>
              </w:rPr>
              <w:fldChar w:fldCharType="separate"/>
            </w:r>
            <w:r w:rsidR="006079FC" w:rsidRPr="006079FC">
              <w:rPr>
                <w:rFonts w:ascii="Times New Roman" w:hAnsi="Times New Roman"/>
                <w:webHidden/>
              </w:rPr>
              <w:t>4</w:t>
            </w:r>
            <w:r w:rsidR="006079FC"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78C1C3A9" w14:textId="2E5628D2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28" w:history="1">
            <w:r w:rsidRPr="006079FC">
              <w:rPr>
                <w:rStyle w:val="Hyperlink"/>
                <w:rFonts w:ascii="Times New Roman" w:hAnsi="Times New Roman" w:cs="Times New Roman"/>
              </w:rPr>
              <w:t>1.1. Purpose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_Toc227848628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4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C7C1B63" w14:textId="5F51E607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29" w:history="1">
            <w:r w:rsidRPr="006079FC">
              <w:rPr>
                <w:rStyle w:val="Hyperlink"/>
                <w:rFonts w:ascii="Times New Roman" w:hAnsi="Times New Roman" w:cs="Times New Roman"/>
              </w:rPr>
              <w:t>1.2. Scope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_Toc227848629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4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0337B83" w14:textId="68591A68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30" w:history="1">
            <w:r w:rsidRPr="006079FC">
              <w:rPr>
                <w:rStyle w:val="Hyperlink"/>
                <w:rFonts w:ascii="Times New Roman" w:hAnsi="Times New Roman"/>
              </w:rPr>
              <w:t>2. Testing Summary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_Toc227848630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5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215FC33" w14:textId="4EA6628C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31" w:history="1">
            <w:r w:rsidRPr="006079FC">
              <w:rPr>
                <w:rStyle w:val="Hyperlink"/>
                <w:rFonts w:ascii="Times New Roman" w:hAnsi="Times New Roman" w:cs="Times New Roman"/>
              </w:rPr>
              <w:t>2.1. Scope of Testing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_Toc227848631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5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078FF6E" w14:textId="30739FE0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32" w:history="1">
            <w:r w:rsidRPr="006079FC">
              <w:rPr>
                <w:rStyle w:val="Hyperlink"/>
                <w:rFonts w:ascii="Times New Roman" w:hAnsi="Times New Roman"/>
              </w:rPr>
              <w:t>3. Analysis of Scope and Test Focus Areas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_Toc227848632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6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CEBEB17" w14:textId="62E2B4FC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33" w:history="1">
            <w:r w:rsidRPr="006079FC">
              <w:rPr>
                <w:rStyle w:val="Hyperlink"/>
                <w:rFonts w:ascii="Times New Roman" w:hAnsi="Times New Roman" w:cs="Times New Roman"/>
              </w:rPr>
              <w:t>3.1. Release Content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_Toc227848633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6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1A699CF" w14:textId="50707076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34" w:history="1">
            <w:r w:rsidRPr="006079FC">
              <w:rPr>
                <w:rStyle w:val="Hyperlink"/>
                <w:rFonts w:ascii="Times New Roman" w:hAnsi="Times New Roman" w:cs="Times New Roman"/>
              </w:rPr>
              <w:t>3.2. Regression Testing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_Toc227848634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6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F678CD8" w14:textId="39BA7A2A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35" w:history="1">
            <w:r w:rsidRPr="006079FC">
              <w:rPr>
                <w:rStyle w:val="Hyperlink"/>
                <w:rFonts w:ascii="Times New Roman" w:hAnsi="Times New Roman" w:cs="Times New Roman"/>
              </w:rPr>
              <w:t>3.3. Platform Testing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_Toc227848635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6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292EAA5" w14:textId="4FCAB710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36" w:history="1">
            <w:r w:rsidRPr="006079FC">
              <w:rPr>
                <w:rStyle w:val="Hyperlink"/>
                <w:rFonts w:ascii="Times New Roman" w:hAnsi="Times New Roman"/>
              </w:rPr>
              <w:t>4. Progression Test Objectives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_Toc227848636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7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940B447" w14:textId="0A293789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37" w:history="1">
            <w:r w:rsidRPr="006079FC">
              <w:rPr>
                <w:rStyle w:val="Hyperlink"/>
                <w:rFonts w:ascii="Times New Roman" w:hAnsi="Times New Roman"/>
              </w:rPr>
              <w:t>5. Progression Test Objectives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_Toc227848637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8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0250D6B2" w14:textId="5591642E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38" w:history="1">
            <w:r w:rsidRPr="006079FC">
              <w:rPr>
                <w:rStyle w:val="Hyperlink"/>
                <w:rFonts w:ascii="Times New Roman" w:hAnsi="Times New Roman"/>
              </w:rPr>
              <w:t>6. Other Testing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_Toc227848638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9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72492867" w14:textId="0177BD28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39" w:history="1">
            <w:r w:rsidRPr="006079FC">
              <w:rPr>
                <w:rStyle w:val="Hyperlink"/>
                <w:rFonts w:ascii="Times New Roman" w:hAnsi="Times New Roman" w:cs="Times New Roman"/>
              </w:rPr>
              <w:t>6.1. Security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_Toc227848639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9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B9FEB08" w14:textId="48FB1FF3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40" w:history="1">
            <w:r w:rsidRPr="006079FC">
              <w:rPr>
                <w:rStyle w:val="Hyperlink"/>
                <w:rFonts w:ascii="Times New Roman" w:hAnsi="Times New Roman" w:cs="Times New Roman"/>
              </w:rPr>
              <w:t>6.2. Stress &amp; Volume Testing (S&amp;V)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_Toc227848640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9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1088D2A" w14:textId="20C6F3F1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41" w:history="1">
            <w:r w:rsidRPr="006079FC">
              <w:rPr>
                <w:rStyle w:val="Hyperlink"/>
                <w:rFonts w:ascii="Times New Roman" w:hAnsi="Times New Roman" w:cs="Times New Roman"/>
              </w:rPr>
              <w:t>6.3. Connectivity Testing (CT)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_Toc227848641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9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01C5675" w14:textId="2928CB27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42" w:history="1">
            <w:r w:rsidRPr="006079FC">
              <w:rPr>
                <w:rStyle w:val="Hyperlink"/>
                <w:rFonts w:ascii="Times New Roman" w:hAnsi="Times New Roman" w:cs="Times New Roman"/>
              </w:rPr>
              <w:t>6.4. Disaster Recovery/Back Up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_Toc227848642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9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A2D83F2" w14:textId="16A97F43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43" w:history="1">
            <w:r w:rsidRPr="006079FC">
              <w:rPr>
                <w:rStyle w:val="Hyperlink"/>
                <w:rFonts w:ascii="Times New Roman" w:hAnsi="Times New Roman" w:cs="Times New Roman"/>
              </w:rPr>
              <w:t>6.5. Unit Testing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_Toc227848643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9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F2BB2A9" w14:textId="01B35F56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44" w:history="1">
            <w:r w:rsidRPr="006079FC">
              <w:rPr>
                <w:rStyle w:val="Hyperlink"/>
                <w:rFonts w:ascii="Times New Roman" w:hAnsi="Times New Roman" w:cs="Times New Roman"/>
              </w:rPr>
              <w:t>6.6. Integration Testing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_Toc227848644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9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A71B3CA" w14:textId="60801E3F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45" w:history="1">
            <w:r w:rsidRPr="006079FC">
              <w:rPr>
                <w:rStyle w:val="Hyperlink"/>
                <w:rFonts w:ascii="Times New Roman" w:hAnsi="Times New Roman"/>
              </w:rPr>
              <w:t>7. Test Strategy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_Toc227848645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10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70B47A4" w14:textId="7E87FAE7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46" w:history="1">
            <w:r w:rsidRPr="006079FC">
              <w:rPr>
                <w:rStyle w:val="Hyperlink"/>
                <w:rFonts w:ascii="Times New Roman" w:hAnsi="Times New Roman" w:cs="Times New Roman"/>
              </w:rPr>
              <w:t>7.1. Test level responsibility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_Toc227848646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10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6C830B2" w14:textId="4D91D951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47" w:history="1">
            <w:r w:rsidRPr="006079FC">
              <w:rPr>
                <w:rStyle w:val="Hyperlink"/>
                <w:rFonts w:ascii="Times New Roman" w:hAnsi="Times New Roman" w:cs="Times New Roman"/>
              </w:rPr>
              <w:t>7.2. Test Type &amp; Approach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_Toc227848647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10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9011FDC" w14:textId="274E4B66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48" w:history="1">
            <w:r w:rsidRPr="006079FC">
              <w:rPr>
                <w:rStyle w:val="Hyperlink"/>
                <w:rFonts w:ascii="Times New Roman" w:hAnsi="Times New Roman" w:cs="Times New Roman"/>
              </w:rPr>
              <w:t>7.3. Build strategy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_Toc227848648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10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B303D39" w14:textId="3DFB3A81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49" w:history="1">
            <w:r w:rsidRPr="006079FC">
              <w:rPr>
                <w:rStyle w:val="Hyperlink"/>
                <w:rFonts w:ascii="Times New Roman" w:hAnsi="Times New Roman" w:cs="Times New Roman"/>
              </w:rPr>
              <w:t>7.4. Test Execution Schedule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_Toc227848649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10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4A988C0" w14:textId="276B9A4F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50" w:history="1">
            <w:r w:rsidRPr="006079FC">
              <w:rPr>
                <w:rStyle w:val="Hyperlink"/>
                <w:rFonts w:ascii="Times New Roman" w:hAnsi="Times New Roman" w:cs="Times New Roman"/>
              </w:rPr>
              <w:t>7.5. Facility, data, and resource provision plan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_Toc227848650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11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6F00DCF" w14:textId="636AE7B7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51" w:history="1">
            <w:r w:rsidRPr="006079FC">
              <w:rPr>
                <w:rStyle w:val="Hyperlink"/>
                <w:rFonts w:ascii="Times New Roman" w:hAnsi="Times New Roman" w:cs="Times New Roman"/>
              </w:rPr>
              <w:t>7.6. Testing Tools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_Toc227848651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11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24E92CB" w14:textId="484E0050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52" w:history="1">
            <w:r w:rsidRPr="006079FC">
              <w:rPr>
                <w:rStyle w:val="Hyperlink"/>
                <w:rFonts w:ascii="Times New Roman" w:hAnsi="Times New Roman" w:cs="Times New Roman"/>
              </w:rPr>
              <w:t>7.7. Testing Handover Procedure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_Toc227848652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11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B62525C" w14:textId="7F7BFEF9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53" w:history="1">
            <w:r w:rsidRPr="006079FC">
              <w:rPr>
                <w:rStyle w:val="Hyperlink"/>
                <w:rFonts w:ascii="Times New Roman" w:hAnsi="Times New Roman" w:cs="Times New Roman"/>
              </w:rPr>
              <w:t>7.8. Testing Metrics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_Toc227848653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12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5FE5A61" w14:textId="18532CF9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54" w:history="1">
            <w:r w:rsidRPr="006079FC">
              <w:rPr>
                <w:rStyle w:val="Hyperlink"/>
                <w:rFonts w:ascii="Times New Roman" w:hAnsi="Times New Roman"/>
              </w:rPr>
              <w:t>8. Test Environment Plan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_Toc227848654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13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9DE159B" w14:textId="3F82CF62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55" w:history="1">
            <w:r w:rsidRPr="006079FC">
              <w:rPr>
                <w:rStyle w:val="Hyperlink"/>
                <w:rFonts w:ascii="Times New Roman" w:hAnsi="Times New Roman" w:cs="Times New Roman"/>
              </w:rPr>
              <w:t>8.1. Test Environment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_Toc227848655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13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7EF9107" w14:textId="69CB85F0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56" w:history="1">
            <w:r w:rsidRPr="006079FC">
              <w:rPr>
                <w:rStyle w:val="Hyperlink"/>
                <w:rFonts w:ascii="Times New Roman" w:hAnsi="Times New Roman" w:cs="Times New Roman"/>
              </w:rPr>
              <w:t>8.2. Test Environment Details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_Toc227848656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13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C9BC2D0" w14:textId="4D2D1A44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57" w:history="1">
            <w:r w:rsidRPr="006079FC">
              <w:rPr>
                <w:rStyle w:val="Hyperlink"/>
                <w:rFonts w:ascii="Times New Roman" w:hAnsi="Times New Roman" w:cs="Times New Roman"/>
              </w:rPr>
              <w:t>8.3. Establishing Environment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_Toc227848657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13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E8D7669" w14:textId="2BA86EDD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58" w:history="1">
            <w:r w:rsidRPr="006079FC">
              <w:rPr>
                <w:rStyle w:val="Hyperlink"/>
                <w:rFonts w:ascii="Times New Roman" w:hAnsi="Times New Roman" w:cs="Times New Roman"/>
              </w:rPr>
              <w:t>8.4. Environment Control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_Toc227848658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14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404739C" w14:textId="7E17C9AB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59" w:history="1">
            <w:r w:rsidRPr="006079FC">
              <w:rPr>
                <w:rStyle w:val="Hyperlink"/>
                <w:rFonts w:ascii="Times New Roman" w:hAnsi="Times New Roman" w:cs="Times New Roman"/>
              </w:rPr>
              <w:t>8.5. Environment Roles and Responsibilities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_Toc227848659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14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9D3FCDD" w14:textId="38808F18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60" w:history="1">
            <w:r w:rsidRPr="006079FC">
              <w:rPr>
                <w:rStyle w:val="Hyperlink"/>
                <w:rFonts w:ascii="Times New Roman" w:hAnsi="Times New Roman"/>
              </w:rPr>
              <w:t>9. Assumptions and Dependencies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_Toc227848660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15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4989847" w14:textId="562F4BC7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61" w:history="1">
            <w:r w:rsidRPr="006079FC">
              <w:rPr>
                <w:rStyle w:val="Hyperlink"/>
                <w:rFonts w:ascii="Times New Roman" w:hAnsi="Times New Roman" w:cs="Times New Roman"/>
              </w:rPr>
              <w:t>9.1. Assumptions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_Toc227848661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15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D16CE82" w14:textId="5CC024D0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62" w:history="1">
            <w:r w:rsidRPr="006079FC">
              <w:rPr>
                <w:rStyle w:val="Hyperlink"/>
                <w:rFonts w:ascii="Times New Roman" w:hAnsi="Times New Roman" w:cs="Times New Roman"/>
              </w:rPr>
              <w:t>9.2. Dependencies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_Toc227848662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15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EFD2E95" w14:textId="0BC9DBC9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63" w:history="1">
            <w:r w:rsidRPr="006079FC">
              <w:rPr>
                <w:rStyle w:val="Hyperlink"/>
                <w:rFonts w:ascii="Times New Roman" w:hAnsi="Times New Roman"/>
              </w:rPr>
              <w:t>10. Entry and Exit Criteria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_Toc227848663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16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1F116C5" w14:textId="006269B2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64" w:history="1">
            <w:r w:rsidRPr="006079FC">
              <w:rPr>
                <w:rStyle w:val="Hyperlink"/>
                <w:rFonts w:ascii="Times New Roman" w:hAnsi="Times New Roman"/>
              </w:rPr>
              <w:t>11. Administrative Plan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_Toc227848664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17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9035B29" w14:textId="1A869D7B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65" w:history="1">
            <w:r w:rsidRPr="006079FC">
              <w:rPr>
                <w:rStyle w:val="Hyperlink"/>
                <w:rFonts w:ascii="Times New Roman" w:hAnsi="Times New Roman" w:cs="Times New Roman"/>
              </w:rPr>
              <w:t>11.1. Approvals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_Toc227848665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17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0CCF456" w14:textId="6F643A68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66" w:history="1">
            <w:r w:rsidRPr="006079FC">
              <w:rPr>
                <w:rStyle w:val="Hyperlink"/>
                <w:rFonts w:ascii="Times New Roman" w:hAnsi="Times New Roman" w:cs="Times New Roman"/>
              </w:rPr>
              <w:t>11.2. Test Milestones and Schedule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_Toc227848666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17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1C642CF" w14:textId="69EEE60E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67" w:history="1">
            <w:r w:rsidRPr="006079FC">
              <w:rPr>
                <w:rStyle w:val="Hyperlink"/>
                <w:rFonts w:ascii="Times New Roman" w:hAnsi="Times New Roman" w:cs="Times New Roman"/>
              </w:rPr>
              <w:t>11.3. Training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_Toc227848667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17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DFDE88D" w14:textId="51043213" w:rsidR="006079FC" w:rsidRPr="006079FC" w:rsidRDefault="006079FC" w:rsidP="006079F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kern w:val="2"/>
              <w:sz w:val="24"/>
              <w:lang w:val="en-US"/>
              <w14:ligatures w14:val="standardContextual"/>
            </w:rPr>
          </w:pPr>
          <w:hyperlink w:anchor="_Toc227848668" w:history="1">
            <w:r w:rsidRPr="006079FC">
              <w:rPr>
                <w:rStyle w:val="Hyperlink"/>
                <w:rFonts w:ascii="Times New Roman" w:hAnsi="Times New Roman" w:cs="Times New Roman"/>
              </w:rPr>
              <w:t>11.4. Defect Management</w:t>
            </w:r>
            <w:r w:rsidRPr="006079FC">
              <w:rPr>
                <w:rFonts w:ascii="Times New Roman" w:hAnsi="Times New Roman" w:cs="Times New Roman"/>
                <w:webHidden/>
              </w:rPr>
              <w:tab/>
            </w:r>
            <w:r w:rsidRPr="006079F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 w:cs="Times New Roman"/>
                <w:webHidden/>
              </w:rPr>
              <w:instrText xml:space="preserve"> PAGEREF _Toc227848668 \h </w:instrText>
            </w:r>
            <w:r w:rsidRPr="006079FC">
              <w:rPr>
                <w:rFonts w:ascii="Times New Roman" w:hAnsi="Times New Roman" w:cs="Times New Roman"/>
                <w:webHidden/>
              </w:rPr>
            </w:r>
            <w:r w:rsidRPr="006079F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 w:cs="Times New Roman"/>
                <w:webHidden/>
              </w:rPr>
              <w:t>17</w:t>
            </w:r>
            <w:r w:rsidRPr="006079F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0CF36FF" w14:textId="49726031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69" w:history="1">
            <w:r w:rsidRPr="006079FC">
              <w:rPr>
                <w:rStyle w:val="Hyperlink"/>
                <w:rFonts w:ascii="Times New Roman" w:hAnsi="Times New Roman"/>
              </w:rPr>
              <w:t>12. Definitions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_Toc227848669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18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87DC34E" w14:textId="2E237E98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70" w:history="1">
            <w:r w:rsidRPr="006079FC">
              <w:rPr>
                <w:rStyle w:val="Hyperlink"/>
                <w:rFonts w:ascii="Times New Roman" w:hAnsi="Times New Roman"/>
              </w:rPr>
              <w:t>13. References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_Toc227848670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19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BBA6C0A" w14:textId="2ED652A0" w:rsidR="006079FC" w:rsidRPr="006079FC" w:rsidRDefault="006079FC" w:rsidP="006079FC">
          <w:pPr>
            <w:pStyle w:val="TOC1"/>
            <w:spacing w:line="360" w:lineRule="auto"/>
            <w:rPr>
              <w:rFonts w:ascii="Times New Roman" w:eastAsiaTheme="minorEastAsia" w:hAnsi="Times New Roman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7848671" w:history="1">
            <w:r w:rsidRPr="006079FC">
              <w:rPr>
                <w:rStyle w:val="Hyperlink"/>
                <w:rFonts w:ascii="Times New Roman" w:hAnsi="Times New Roman"/>
              </w:rPr>
              <w:t>14. Points of Contact</w:t>
            </w:r>
            <w:r w:rsidRPr="006079FC">
              <w:rPr>
                <w:rFonts w:ascii="Times New Roman" w:hAnsi="Times New Roman"/>
                <w:webHidden/>
              </w:rPr>
              <w:tab/>
            </w:r>
            <w:r w:rsidRPr="006079FC">
              <w:rPr>
                <w:rFonts w:ascii="Times New Roman" w:hAnsi="Times New Roman"/>
                <w:webHidden/>
              </w:rPr>
              <w:fldChar w:fldCharType="begin"/>
            </w:r>
            <w:r w:rsidRPr="006079FC">
              <w:rPr>
                <w:rFonts w:ascii="Times New Roman" w:hAnsi="Times New Roman"/>
                <w:webHidden/>
              </w:rPr>
              <w:instrText xml:space="preserve"> PAGEREF _Toc227848671 \h </w:instrText>
            </w:r>
            <w:r w:rsidRPr="006079FC">
              <w:rPr>
                <w:rFonts w:ascii="Times New Roman" w:hAnsi="Times New Roman"/>
                <w:webHidden/>
              </w:rPr>
            </w:r>
            <w:r w:rsidRPr="006079FC">
              <w:rPr>
                <w:rFonts w:ascii="Times New Roman" w:hAnsi="Times New Roman"/>
                <w:webHidden/>
              </w:rPr>
              <w:fldChar w:fldCharType="separate"/>
            </w:r>
            <w:r w:rsidRPr="006079FC">
              <w:rPr>
                <w:rFonts w:ascii="Times New Roman" w:hAnsi="Times New Roman"/>
                <w:webHidden/>
              </w:rPr>
              <w:t>20</w:t>
            </w:r>
            <w:r w:rsidRPr="006079FC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1652038" w14:textId="49CF9A44" w:rsidR="00A24F45" w:rsidRPr="006079FC" w:rsidRDefault="00382AA2" w:rsidP="006079FC">
          <w:pPr>
            <w:spacing w:line="360" w:lineRule="auto"/>
            <w:rPr>
              <w:rFonts w:ascii="Times New Roman" w:hAnsi="Times New Roman" w:cs="Times New Roman"/>
            </w:rPr>
          </w:pPr>
          <w:r w:rsidRPr="006079FC">
            <w:rPr>
              <w:rFonts w:ascii="Times New Roman" w:hAnsi="Times New Roman" w:cs="Times New Roman"/>
            </w:rPr>
            <w:fldChar w:fldCharType="end"/>
          </w:r>
        </w:p>
      </w:sdtContent>
    </w:sdt>
    <w:p w14:paraId="0F91CF93" w14:textId="77777777" w:rsidR="008B0911" w:rsidRPr="006079FC" w:rsidRDefault="008B0911" w:rsidP="006079FC">
      <w:pPr>
        <w:pStyle w:val="Heading1"/>
        <w:spacing w:line="360" w:lineRule="auto"/>
        <w:rPr>
          <w:rFonts w:ascii="Times New Roman" w:hAnsi="Times New Roman" w:cs="Times New Roman"/>
        </w:rPr>
        <w:sectPr w:rsidR="008B0911" w:rsidRPr="006079FC" w:rsidSect="00572BC8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 w:code="9"/>
          <w:pgMar w:top="1440" w:right="1440" w:bottom="1440" w:left="1843" w:header="709" w:footer="709" w:gutter="0"/>
          <w:cols w:space="708"/>
          <w:titlePg/>
          <w:docGrid w:linePitch="360"/>
        </w:sectPr>
      </w:pPr>
    </w:p>
    <w:p w14:paraId="67D4FBF6" w14:textId="77777777" w:rsidR="009C2829" w:rsidRPr="006079FC" w:rsidRDefault="009647F5" w:rsidP="006079FC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0" w:name="_Toc227848627"/>
      <w:r w:rsidRPr="006079FC">
        <w:rPr>
          <w:rFonts w:ascii="Times New Roman" w:hAnsi="Times New Roman" w:cs="Times New Roman"/>
        </w:rPr>
        <w:lastRenderedPageBreak/>
        <w:t>Overview</w:t>
      </w:r>
      <w:bookmarkEnd w:id="0"/>
    </w:p>
    <w:p w14:paraId="6B3732FA" w14:textId="413120EB" w:rsidR="0045263A" w:rsidRPr="006079FC" w:rsidRDefault="0045263A" w:rsidP="006079FC">
      <w:pPr>
        <w:pStyle w:val="Heading2"/>
        <w:tabs>
          <w:tab w:val="num" w:pos="360"/>
        </w:tabs>
        <w:spacing w:before="200" w:after="0" w:line="360" w:lineRule="auto"/>
        <w:jc w:val="left"/>
        <w:rPr>
          <w:rFonts w:ascii="Times New Roman" w:hAnsi="Times New Roman" w:cs="Times New Roman"/>
        </w:rPr>
      </w:pPr>
      <w:bookmarkStart w:id="1" w:name="_Toc227848628"/>
      <w:r w:rsidRPr="006079FC">
        <w:rPr>
          <w:rFonts w:ascii="Times New Roman" w:hAnsi="Times New Roman" w:cs="Times New Roman"/>
        </w:rPr>
        <w:t>Purpose</w:t>
      </w:r>
      <w:bookmarkEnd w:id="1"/>
    </w:p>
    <w:p w14:paraId="3EA70B67" w14:textId="77777777" w:rsidR="001922A5" w:rsidRPr="001922A5" w:rsidRDefault="001922A5" w:rsidP="001922A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Dokumen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ini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dibuat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untuk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menjelaskan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rencana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pengujian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pada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fitur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pencarian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produk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di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aplikasi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Shopee.</w:t>
      </w:r>
    </w:p>
    <w:p w14:paraId="296D444A" w14:textId="77777777" w:rsidR="001922A5" w:rsidRPr="001922A5" w:rsidRDefault="001922A5" w:rsidP="001922A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Tujuan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utama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pengujian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ini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adalah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memastikan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fitur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pencarian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dapat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berjalan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dengan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baik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menampilkan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hasil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yang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sesuai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, dan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tidak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menimbulkan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error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saat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digunakan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oleh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pengguna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.</w:t>
      </w:r>
    </w:p>
    <w:p w14:paraId="5FE18480" w14:textId="77777777" w:rsidR="001922A5" w:rsidRPr="001922A5" w:rsidRDefault="001922A5" w:rsidP="001922A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Secara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rinci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tujuan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dokumen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ini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adalah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:</w:t>
      </w:r>
    </w:p>
    <w:p w14:paraId="69A5167D" w14:textId="77777777" w:rsidR="001922A5" w:rsidRPr="001922A5" w:rsidRDefault="001922A5" w:rsidP="001922A5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Menjelaskan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ruang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lingkup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pengujian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14:paraId="7D5C9A24" w14:textId="77777777" w:rsidR="001922A5" w:rsidRPr="001922A5" w:rsidRDefault="001922A5" w:rsidP="001922A5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Menentukan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metode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dan strategi testing </w:t>
      </w:r>
    </w:p>
    <w:p w14:paraId="64924406" w14:textId="77777777" w:rsidR="001922A5" w:rsidRPr="001922A5" w:rsidRDefault="001922A5" w:rsidP="001922A5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Menentukan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tanggung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jawab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tim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14:paraId="5A487837" w14:textId="77777777" w:rsidR="001922A5" w:rsidRPr="001922A5" w:rsidRDefault="001922A5" w:rsidP="001922A5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Menentukan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kriteria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mulai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dan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selesai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testing </w:t>
      </w:r>
    </w:p>
    <w:p w14:paraId="2938AE3F" w14:textId="77777777" w:rsidR="001922A5" w:rsidRPr="001922A5" w:rsidRDefault="001922A5" w:rsidP="001922A5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Menyusun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jadwal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pengujian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14:paraId="7E817FAC" w14:textId="77777777" w:rsidR="001922A5" w:rsidRPr="001922A5" w:rsidRDefault="001922A5" w:rsidP="001922A5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Menentukan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hasil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yang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diharapkan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14:paraId="490BF30D" w14:textId="77777777" w:rsidR="001922A5" w:rsidRPr="001922A5" w:rsidRDefault="001922A5" w:rsidP="001922A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Dokumen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ini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juga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menjadi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panduan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agar proses testing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berjalan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secara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terstruktur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dan </w:t>
      </w:r>
      <w:proofErr w:type="spellStart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konsisten</w:t>
      </w:r>
      <w:proofErr w:type="spellEnd"/>
      <w:r w:rsidRPr="001922A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.</w:t>
      </w:r>
    </w:p>
    <w:p w14:paraId="618E6AB6" w14:textId="77777777" w:rsidR="00FF3453" w:rsidRPr="006079FC" w:rsidRDefault="00FF3453" w:rsidP="006079FC">
      <w:pPr>
        <w:pStyle w:val="Heading2"/>
        <w:tabs>
          <w:tab w:val="num" w:pos="360"/>
        </w:tabs>
        <w:spacing w:before="200" w:after="0" w:line="360" w:lineRule="auto"/>
        <w:jc w:val="left"/>
        <w:rPr>
          <w:rFonts w:ascii="Times New Roman" w:hAnsi="Times New Roman" w:cs="Times New Roman"/>
        </w:rPr>
      </w:pPr>
      <w:bookmarkStart w:id="2" w:name="_Toc227848629"/>
      <w:r w:rsidRPr="006079FC">
        <w:rPr>
          <w:rFonts w:ascii="Times New Roman" w:hAnsi="Times New Roman" w:cs="Times New Roman"/>
        </w:rPr>
        <w:t>Scope</w:t>
      </w:r>
      <w:bookmarkEnd w:id="2"/>
    </w:p>
    <w:p w14:paraId="68BD4FCC" w14:textId="77777777" w:rsidR="00FB12DD" w:rsidRPr="006079FC" w:rsidRDefault="00FB12DD" w:rsidP="006079FC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Dokumen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ini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membahas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fitur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pencarian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produk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pada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aplikasi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Shopee.</w:t>
      </w:r>
    </w:p>
    <w:p w14:paraId="41AB3786" w14:textId="77777777" w:rsidR="00FB12DD" w:rsidRPr="006079FC" w:rsidRDefault="00FB12DD" w:rsidP="006079FC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akan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mencakup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:</w:t>
      </w:r>
    </w:p>
    <w:p w14:paraId="607DF787" w14:textId="77777777" w:rsidR="00FB12DD" w:rsidRPr="006079FC" w:rsidRDefault="00FB12DD" w:rsidP="006079F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Apa yang </w:t>
      </w:r>
      <w:proofErr w:type="spellStart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akan</w:t>
      </w:r>
      <w:proofErr w:type="spellEnd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diuji</w:t>
      </w:r>
      <w:proofErr w:type="spellEnd"/>
    </w:p>
    <w:p w14:paraId="017BFE3F" w14:textId="77777777" w:rsidR="00FB12DD" w:rsidRPr="006079FC" w:rsidRDefault="00FB12DD" w:rsidP="006079F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Kolom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pencarian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(search bar) </w:t>
      </w:r>
    </w:p>
    <w:p w14:paraId="66F5FD62" w14:textId="77777777" w:rsidR="00FB12DD" w:rsidRPr="006079FC" w:rsidRDefault="00FB12DD" w:rsidP="006079F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Proses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pencarian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produk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14:paraId="063D6F9E" w14:textId="77777777" w:rsidR="00FB12DD" w:rsidRPr="006079FC" w:rsidRDefault="00FB12DD" w:rsidP="006079F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Hasil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pencarian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14:paraId="6D21EA58" w14:textId="77777777" w:rsidR="00FB12DD" w:rsidRPr="006079FC" w:rsidRDefault="00FB12DD" w:rsidP="006079F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Fitur saran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pencarian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(auto suggestion) </w:t>
      </w:r>
    </w:p>
    <w:p w14:paraId="09869083" w14:textId="01B08D1B" w:rsidR="00FB12DD" w:rsidRPr="006079FC" w:rsidRDefault="00FB12DD" w:rsidP="006079F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Halaman detail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produk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14:paraId="0A62AD03" w14:textId="77777777" w:rsidR="00FB12DD" w:rsidRPr="006079FC" w:rsidRDefault="00FB12DD" w:rsidP="006079F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Bagaimana</w:t>
      </w:r>
      <w:proofErr w:type="spellEnd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dilakukan</w:t>
      </w:r>
      <w:proofErr w:type="spellEnd"/>
    </w:p>
    <w:p w14:paraId="651FC4F6" w14:textId="77777777" w:rsidR="00FB12DD" w:rsidRPr="006079FC" w:rsidRDefault="00FB12DD" w:rsidP="006079FC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manual oleh tester </w:t>
      </w:r>
    </w:p>
    <w:p w14:paraId="4F67EA63" w14:textId="77777777" w:rsidR="00FB12DD" w:rsidRPr="006079FC" w:rsidRDefault="00FB12DD" w:rsidP="006079FC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fungsi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(functional testing) </w:t>
      </w:r>
    </w:p>
    <w:p w14:paraId="51ABF26D" w14:textId="203FECB0" w:rsidR="00FB12DD" w:rsidRPr="006079FC" w:rsidRDefault="00FB12DD" w:rsidP="006079FC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dengan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berbagai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jenis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input (valid dan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tidak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valid) </w:t>
      </w:r>
    </w:p>
    <w:p w14:paraId="4C8015D7" w14:textId="77777777" w:rsidR="00FB12DD" w:rsidRPr="006079FC" w:rsidRDefault="00FB12DD" w:rsidP="006079F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Sumber</w:t>
      </w:r>
      <w:proofErr w:type="spellEnd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daya</w:t>
      </w:r>
      <w:proofErr w:type="spellEnd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yang </w:t>
      </w:r>
      <w:proofErr w:type="spellStart"/>
      <w:r w:rsidRPr="006079F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dibutuhkan</w:t>
      </w:r>
      <w:proofErr w:type="spellEnd"/>
    </w:p>
    <w:p w14:paraId="02A88E91" w14:textId="77777777" w:rsidR="00FB12DD" w:rsidRPr="006079FC" w:rsidRDefault="00FB12DD" w:rsidP="006079FC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Perangkat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(laptop 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atau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smartphone) </w:t>
      </w:r>
    </w:p>
    <w:p w14:paraId="64416C2D" w14:textId="77777777" w:rsidR="00FB12DD" w:rsidRPr="006079FC" w:rsidRDefault="00FB12DD" w:rsidP="006079FC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Koneksi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internet </w:t>
      </w:r>
    </w:p>
    <w:p w14:paraId="018E310F" w14:textId="157929B3" w:rsidR="00FB12DD" w:rsidRPr="006079FC" w:rsidRDefault="00FB12DD" w:rsidP="006079FC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Browser (</w:t>
      </w:r>
      <w:proofErr w:type="spellStart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misalnya</w:t>
      </w:r>
      <w:proofErr w:type="spellEnd"/>
      <w:r w:rsidRPr="006079F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Google Chrome)</w:t>
      </w:r>
    </w:p>
    <w:p w14:paraId="7D4D9586" w14:textId="77777777" w:rsidR="00FF3453" w:rsidRPr="006079FC" w:rsidRDefault="00FF3453" w:rsidP="006079FC">
      <w:pPr>
        <w:spacing w:line="360" w:lineRule="auto"/>
        <w:rPr>
          <w:rFonts w:ascii="Times New Roman" w:hAnsi="Times New Roman" w:cs="Times New Roman"/>
        </w:rPr>
      </w:pPr>
    </w:p>
    <w:p w14:paraId="246E2A0C" w14:textId="77777777" w:rsidR="00610C2B" w:rsidRPr="006079FC" w:rsidRDefault="00610C2B" w:rsidP="006079FC">
      <w:pPr>
        <w:keepLines w:val="0"/>
        <w:spacing w:before="0" w:after="200" w:line="360" w:lineRule="auto"/>
        <w:jc w:val="left"/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36"/>
          <w:szCs w:val="28"/>
        </w:rPr>
      </w:pPr>
      <w:r w:rsidRPr="006079FC">
        <w:rPr>
          <w:rFonts w:ascii="Times New Roman" w:hAnsi="Times New Roman" w:cs="Times New Roman"/>
          <w:color w:val="000000" w:themeColor="text1"/>
        </w:rPr>
        <w:br w:type="page"/>
      </w:r>
    </w:p>
    <w:p w14:paraId="314FC548" w14:textId="77777777" w:rsidR="00610C2B" w:rsidRPr="006079FC" w:rsidRDefault="00610C2B" w:rsidP="006079FC">
      <w:pPr>
        <w:pStyle w:val="Heading1"/>
        <w:spacing w:line="360" w:lineRule="auto"/>
        <w:rPr>
          <w:rFonts w:ascii="Times New Roman" w:hAnsi="Times New Roman" w:cs="Times New Roman"/>
        </w:rPr>
        <w:sectPr w:rsidR="00610C2B" w:rsidRPr="006079FC" w:rsidSect="00572BC8">
          <w:pgSz w:w="11907" w:h="16839" w:code="9"/>
          <w:pgMar w:top="1440" w:right="1440" w:bottom="1440" w:left="1843" w:header="709" w:footer="709" w:gutter="0"/>
          <w:cols w:space="708"/>
          <w:titlePg/>
          <w:docGrid w:linePitch="360"/>
        </w:sectPr>
      </w:pPr>
    </w:p>
    <w:p w14:paraId="5C503A77" w14:textId="77777777" w:rsidR="00D0739C" w:rsidRPr="006079FC" w:rsidRDefault="00FF3453" w:rsidP="006079FC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3" w:name="_Toc227848630"/>
      <w:r w:rsidRPr="006079FC">
        <w:rPr>
          <w:rFonts w:ascii="Times New Roman" w:hAnsi="Times New Roman" w:cs="Times New Roman"/>
        </w:rPr>
        <w:lastRenderedPageBreak/>
        <w:t>Testing Summary</w:t>
      </w:r>
      <w:bookmarkEnd w:id="3"/>
    </w:p>
    <w:p w14:paraId="0CDFC2DF" w14:textId="77777777" w:rsidR="00FF3453" w:rsidRPr="006079FC" w:rsidRDefault="00FF345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4" w:name="_Toc311545371"/>
      <w:bookmarkStart w:id="5" w:name="_Toc227848631"/>
      <w:r w:rsidRPr="006079FC">
        <w:rPr>
          <w:rFonts w:ascii="Times New Roman" w:hAnsi="Times New Roman" w:cs="Times New Roman"/>
        </w:rPr>
        <w:t>Scope of Testing</w:t>
      </w:r>
      <w:bookmarkEnd w:id="4"/>
      <w:bookmarkEnd w:id="5"/>
    </w:p>
    <w:p w14:paraId="7F439E1B" w14:textId="77777777" w:rsidR="00FF3453" w:rsidRPr="006079FC" w:rsidRDefault="00FF3453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bookmarkStart w:id="6" w:name="_Toc156187762"/>
      <w:r w:rsidRPr="006079FC">
        <w:rPr>
          <w:rFonts w:ascii="Times New Roman" w:hAnsi="Times New Roman" w:cs="Times New Roman"/>
        </w:rPr>
        <w:t>In scope</w:t>
      </w:r>
      <w:bookmarkEnd w:id="6"/>
    </w:p>
    <w:p w14:paraId="7558FC32" w14:textId="77777777" w:rsidR="00FB12DD" w:rsidRPr="006079FC" w:rsidRDefault="00FB12DD" w:rsidP="006079FC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meliputi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25C085F" w14:textId="77777777" w:rsidR="00FB12DD" w:rsidRPr="006079FC" w:rsidRDefault="00FB12DD" w:rsidP="006079FC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Input kata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kunci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kolom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pencarian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8906BF8" w14:textId="77777777" w:rsidR="00FB12DD" w:rsidRPr="006079FC" w:rsidRDefault="00FB12DD" w:rsidP="006079FC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Proses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pencarian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produk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1616A83" w14:textId="77777777" w:rsidR="00FB12DD" w:rsidRPr="006079FC" w:rsidRDefault="00FB12DD" w:rsidP="006079FC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Tampilan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hasil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pencarian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E5F95E5" w14:textId="6A9B4520" w:rsidR="00FF3453" w:rsidRPr="006079FC" w:rsidRDefault="00FB12DD" w:rsidP="006079FC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Interaksi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pengguna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seperti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klik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produk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4063D1F" w14:textId="77777777" w:rsidR="00FF3453" w:rsidRPr="006079FC" w:rsidRDefault="00FF3453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bookmarkStart w:id="7" w:name="_Toc156187763"/>
      <w:r w:rsidRPr="006079FC">
        <w:rPr>
          <w:rFonts w:ascii="Times New Roman" w:hAnsi="Times New Roman" w:cs="Times New Roman"/>
        </w:rPr>
        <w:t>Out of scope</w:t>
      </w:r>
      <w:bookmarkEnd w:id="7"/>
    </w:p>
    <w:p w14:paraId="2C0AE4E7" w14:textId="77777777" w:rsidR="00FB12DD" w:rsidRPr="006079FC" w:rsidRDefault="00FB12DD" w:rsidP="006079FC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tidak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mencakup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6B8CB47" w14:textId="77777777" w:rsidR="00FB12DD" w:rsidRPr="006079FC" w:rsidRDefault="00FB12DD" w:rsidP="006079FC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Proses login dan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registrasi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9C80980" w14:textId="77777777" w:rsidR="00FB12DD" w:rsidRPr="006079FC" w:rsidRDefault="00FB12DD" w:rsidP="006079FC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pembayaran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0766AF5" w14:textId="47DCB993" w:rsidR="00FB12DD" w:rsidRPr="006079FC" w:rsidRDefault="00FB12DD" w:rsidP="006079FC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Fitur chat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penjual</w:t>
      </w:r>
      <w:proofErr w:type="spellEnd"/>
    </w:p>
    <w:p w14:paraId="6FF89F67" w14:textId="77777777" w:rsidR="00FF3453" w:rsidRPr="006079FC" w:rsidRDefault="00FF3453" w:rsidP="006079FC">
      <w:pPr>
        <w:spacing w:line="360" w:lineRule="auto"/>
        <w:rPr>
          <w:rFonts w:ascii="Times New Roman" w:hAnsi="Times New Roman" w:cs="Times New Roman"/>
        </w:rPr>
      </w:pPr>
    </w:p>
    <w:p w14:paraId="30082EE0" w14:textId="77777777" w:rsidR="00FF3453" w:rsidRPr="006079FC" w:rsidRDefault="00FF3453" w:rsidP="006079FC">
      <w:pPr>
        <w:spacing w:line="360" w:lineRule="auto"/>
        <w:rPr>
          <w:rFonts w:ascii="Times New Roman" w:hAnsi="Times New Roman" w:cs="Times New Roman"/>
        </w:rPr>
      </w:pPr>
    </w:p>
    <w:p w14:paraId="44FB15FA" w14:textId="77777777" w:rsidR="00FF3453" w:rsidRPr="006079FC" w:rsidRDefault="00FF3453" w:rsidP="006079FC">
      <w:pPr>
        <w:spacing w:line="360" w:lineRule="auto"/>
        <w:rPr>
          <w:rFonts w:ascii="Times New Roman" w:hAnsi="Times New Roman" w:cs="Times New Roman"/>
        </w:rPr>
      </w:pPr>
    </w:p>
    <w:p w14:paraId="6F86E00C" w14:textId="77777777" w:rsidR="009647F5" w:rsidRPr="006079FC" w:rsidRDefault="009647F5" w:rsidP="006079FC">
      <w:pPr>
        <w:spacing w:line="360" w:lineRule="auto"/>
        <w:rPr>
          <w:rFonts w:ascii="Times New Roman" w:hAnsi="Times New Roman" w:cs="Times New Roman"/>
        </w:rPr>
      </w:pPr>
    </w:p>
    <w:p w14:paraId="244E3076" w14:textId="77777777" w:rsidR="00610C2B" w:rsidRPr="006079FC" w:rsidRDefault="00B1166D" w:rsidP="006079FC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8" w:name="_Toc227848632"/>
      <w:r w:rsidRPr="006079FC">
        <w:rPr>
          <w:rFonts w:ascii="Times New Roman" w:hAnsi="Times New Roman" w:cs="Times New Roman"/>
        </w:rPr>
        <w:lastRenderedPageBreak/>
        <w:t>Analysis of Scope and Test Focus Areas</w:t>
      </w:r>
      <w:bookmarkEnd w:id="8"/>
    </w:p>
    <w:p w14:paraId="66A5DB55" w14:textId="77777777" w:rsidR="00B1166D" w:rsidRPr="006079FC" w:rsidRDefault="00B1166D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9" w:name="_Toc311545373"/>
      <w:bookmarkStart w:id="10" w:name="_Toc227848633"/>
      <w:r w:rsidRPr="006079FC">
        <w:rPr>
          <w:rFonts w:ascii="Times New Roman" w:hAnsi="Times New Roman" w:cs="Times New Roman"/>
        </w:rPr>
        <w:t>Release Content</w:t>
      </w:r>
      <w:bookmarkEnd w:id="9"/>
      <w:bookmarkEnd w:id="10"/>
    </w:p>
    <w:p w14:paraId="0952FFA8" w14:textId="77777777" w:rsidR="00FB12DD" w:rsidRPr="006079FC" w:rsidRDefault="00FB12DD" w:rsidP="006079FC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Fitur yang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diuji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dalam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rilis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meliputi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27B0D0B" w14:textId="77777777" w:rsidR="00FB12DD" w:rsidRPr="006079FC" w:rsidRDefault="00FB12DD" w:rsidP="006079FC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Search bar </w:t>
      </w:r>
    </w:p>
    <w:p w14:paraId="2EFF94E8" w14:textId="77777777" w:rsidR="00FB12DD" w:rsidRPr="006079FC" w:rsidRDefault="00FB12DD" w:rsidP="006079FC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Saran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pencarian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otomatis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0A9EBA2" w14:textId="77777777" w:rsidR="00FB12DD" w:rsidRPr="006079FC" w:rsidRDefault="00FB12DD" w:rsidP="006079FC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Daftar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hasil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produk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6780273" w14:textId="4C771D40" w:rsidR="00FB12DD" w:rsidRPr="006079FC" w:rsidRDefault="00FB12DD" w:rsidP="006079FC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Halaman detail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produk</w:t>
      </w:r>
      <w:proofErr w:type="spellEnd"/>
    </w:p>
    <w:p w14:paraId="32FB4ED9" w14:textId="77777777" w:rsidR="00B1166D" w:rsidRPr="006079FC" w:rsidRDefault="00B1166D" w:rsidP="006079FC">
      <w:pPr>
        <w:spacing w:line="360" w:lineRule="auto"/>
        <w:rPr>
          <w:rFonts w:ascii="Times New Roman" w:hAnsi="Times New Roman" w:cs="Times New Roman"/>
        </w:rPr>
      </w:pPr>
    </w:p>
    <w:p w14:paraId="6E0CAFA6" w14:textId="77777777" w:rsidR="00B1166D" w:rsidRPr="006079FC" w:rsidRDefault="00B1166D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11" w:name="_Toc438951161"/>
      <w:bookmarkStart w:id="12" w:name="_Toc454973128"/>
      <w:bookmarkStart w:id="13" w:name="_Toc455201701"/>
      <w:bookmarkStart w:id="14" w:name="_Toc455202373"/>
      <w:bookmarkStart w:id="15" w:name="_Toc455202448"/>
      <w:bookmarkStart w:id="16" w:name="_Toc455202571"/>
      <w:bookmarkStart w:id="17" w:name="_Toc455202622"/>
      <w:bookmarkStart w:id="18" w:name="_Toc455202688"/>
      <w:bookmarkStart w:id="19" w:name="_Toc455202771"/>
      <w:bookmarkStart w:id="20" w:name="_Toc455211542"/>
      <w:bookmarkStart w:id="21" w:name="_Toc455471539"/>
      <w:bookmarkStart w:id="22" w:name="_Toc456595427"/>
      <w:bookmarkStart w:id="23" w:name="_Toc456599763"/>
      <w:bookmarkStart w:id="24" w:name="_Toc462136535"/>
      <w:bookmarkStart w:id="25" w:name="_Toc462633286"/>
      <w:bookmarkStart w:id="26" w:name="_Toc463149458"/>
      <w:bookmarkStart w:id="27" w:name="_Toc5527914"/>
      <w:bookmarkStart w:id="28" w:name="_Toc156187766"/>
      <w:bookmarkStart w:id="29" w:name="_Toc205873041"/>
      <w:bookmarkStart w:id="30" w:name="_Toc311545374"/>
      <w:bookmarkStart w:id="31" w:name="_Toc227848634"/>
      <w:r w:rsidRPr="006079FC">
        <w:rPr>
          <w:rFonts w:ascii="Times New Roman" w:hAnsi="Times New Roman" w:cs="Times New Roman"/>
        </w:rPr>
        <w:t>Regression Testing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6B17AD52" w14:textId="280CA3D6" w:rsidR="00B1166D" w:rsidRPr="006079FC" w:rsidRDefault="00FB12DD" w:rsidP="006079FC">
      <w:pPr>
        <w:spacing w:line="360" w:lineRule="auto"/>
        <w:rPr>
          <w:rFonts w:ascii="Times New Roman" w:hAnsi="Times New Roman" w:cs="Times New Roman"/>
        </w:rPr>
      </w:pPr>
      <w:r w:rsidRPr="006079FC">
        <w:rPr>
          <w:rFonts w:ascii="Times New Roman" w:hAnsi="Times New Roman" w:cs="Times New Roman"/>
          <w:sz w:val="20"/>
          <w:szCs w:val="20"/>
        </w:rPr>
        <w:t xml:space="preserve">Regression testing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memastikan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pencarian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berfungsi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adanya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pembaruan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>.</w:t>
      </w:r>
    </w:p>
    <w:p w14:paraId="06610553" w14:textId="77777777" w:rsidR="00B1166D" w:rsidRPr="006079FC" w:rsidRDefault="00B1166D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32" w:name="_Toc77048"/>
      <w:bookmarkStart w:id="33" w:name="_Toc5527915"/>
      <w:bookmarkStart w:id="34" w:name="_Toc156187767"/>
      <w:bookmarkStart w:id="35" w:name="_Toc205873042"/>
      <w:bookmarkStart w:id="36" w:name="_Toc311545375"/>
      <w:bookmarkStart w:id="37" w:name="_Toc227848635"/>
      <w:r w:rsidRPr="006079FC">
        <w:rPr>
          <w:rFonts w:ascii="Times New Roman" w:hAnsi="Times New Roman" w:cs="Times New Roman"/>
        </w:rPr>
        <w:t>Platform Testing</w:t>
      </w:r>
      <w:bookmarkEnd w:id="32"/>
      <w:bookmarkEnd w:id="33"/>
      <w:bookmarkEnd w:id="34"/>
      <w:bookmarkEnd w:id="35"/>
      <w:bookmarkEnd w:id="36"/>
      <w:bookmarkEnd w:id="37"/>
    </w:p>
    <w:p w14:paraId="4EFB8ED2" w14:textId="77777777" w:rsidR="00FB12DD" w:rsidRPr="006079FC" w:rsidRDefault="00FB12DD" w:rsidP="006079FC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dilakukan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pada:</w:t>
      </w:r>
    </w:p>
    <w:p w14:paraId="380070A4" w14:textId="77777777" w:rsidR="00FB12DD" w:rsidRPr="006079FC" w:rsidRDefault="00FB12DD" w:rsidP="006079F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Perangkat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: Laptop dan smartphone </w:t>
      </w:r>
    </w:p>
    <w:p w14:paraId="526CA005" w14:textId="77777777" w:rsidR="00FB12DD" w:rsidRPr="006079FC" w:rsidRDefault="00FB12DD" w:rsidP="006079F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operasi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: Android </w:t>
      </w:r>
    </w:p>
    <w:p w14:paraId="2523CA85" w14:textId="451504F9" w:rsidR="00FB12DD" w:rsidRPr="006079FC" w:rsidRDefault="00FB12DD" w:rsidP="006079F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>Browser: Google Chrome</w:t>
      </w:r>
    </w:p>
    <w:p w14:paraId="5BF53C25" w14:textId="77777777" w:rsidR="00B1166D" w:rsidRPr="006079FC" w:rsidRDefault="00B1166D" w:rsidP="006079FC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38" w:name="_Toc227848636"/>
      <w:r w:rsidRPr="006079FC">
        <w:rPr>
          <w:rFonts w:ascii="Times New Roman" w:hAnsi="Times New Roman" w:cs="Times New Roman"/>
        </w:rPr>
        <w:lastRenderedPageBreak/>
        <w:t xml:space="preserve">Progression </w:t>
      </w:r>
      <w:r w:rsidR="00BB40E0" w:rsidRPr="006079FC">
        <w:rPr>
          <w:rFonts w:ascii="Times New Roman" w:hAnsi="Times New Roman" w:cs="Times New Roman"/>
        </w:rPr>
        <w:t>Test Objectives</w:t>
      </w:r>
      <w:bookmarkEnd w:id="38"/>
    </w:p>
    <w:p w14:paraId="6A113A92" w14:textId="77777777" w:rsidR="00BB40E0" w:rsidRPr="00910BC6" w:rsidRDefault="00BB40E0" w:rsidP="006079FC">
      <w:pPr>
        <w:spacing w:after="0"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>This section details the progression test objectives that will be covered by the project team. Please note that this is at a high level. For large projects, a suite of test cases would be created which would reference directly back to this master.</w:t>
      </w:r>
    </w:p>
    <w:p w14:paraId="3200D8CB" w14:textId="77777777" w:rsidR="00BB40E0" w:rsidRPr="00910BC6" w:rsidRDefault="00BB40E0" w:rsidP="006079FC">
      <w:pPr>
        <w:pStyle w:val="BodyText"/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This could be documented in bullet form or in a table </w:t>
      </w:r>
      <w:proofErr w:type="gramStart"/>
      <w:r w:rsidRPr="00910BC6">
        <w:rPr>
          <w:rFonts w:ascii="Times New Roman" w:hAnsi="Times New Roman" w:cs="Times New Roman"/>
          <w:i/>
          <w:iCs/>
          <w:sz w:val="20"/>
          <w:szCs w:val="20"/>
        </w:rPr>
        <w:t>similar to</w:t>
      </w:r>
      <w:proofErr w:type="gramEnd"/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 the one below, to assist with Requirements Traceability</w:t>
      </w:r>
    </w:p>
    <w:p w14:paraId="6589B0D8" w14:textId="77777777" w:rsidR="00BB40E0" w:rsidRPr="006079FC" w:rsidRDefault="00BB40E0" w:rsidP="006079FC">
      <w:pPr>
        <w:pStyle w:val="BodyText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10"/>
        <w:gridCol w:w="1327"/>
        <w:gridCol w:w="1985"/>
        <w:gridCol w:w="2542"/>
        <w:gridCol w:w="882"/>
        <w:gridCol w:w="906"/>
      </w:tblGrid>
      <w:tr w:rsidR="00BB40E0" w:rsidRPr="006079FC" w14:paraId="2EF60727" w14:textId="77777777" w:rsidTr="00AD55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1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6E524B26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Ref</w:t>
            </w:r>
          </w:p>
        </w:tc>
        <w:tc>
          <w:tcPr>
            <w:tcW w:w="1796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6619D43C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Function</w:t>
            </w:r>
          </w:p>
        </w:tc>
        <w:tc>
          <w:tcPr>
            <w:tcW w:w="3192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07EFDD23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Test Objective</w:t>
            </w:r>
          </w:p>
        </w:tc>
        <w:tc>
          <w:tcPr>
            <w:tcW w:w="5219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18034B4E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Evaluation Criteria</w:t>
            </w:r>
          </w:p>
        </w:tc>
        <w:tc>
          <w:tcPr>
            <w:tcW w:w="1607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516C9CAB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X-Ref</w:t>
            </w:r>
          </w:p>
        </w:tc>
        <w:tc>
          <w:tcPr>
            <w:tcW w:w="928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4EC321D7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P</w:t>
            </w:r>
          </w:p>
        </w:tc>
      </w:tr>
      <w:tr w:rsidR="00BB40E0" w:rsidRPr="006079FC" w14:paraId="0F355DBF" w14:textId="77777777" w:rsidTr="00AD55E5">
        <w:tc>
          <w:tcPr>
            <w:tcW w:w="1061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A8F9A67" w14:textId="60D14089" w:rsidR="00BB40E0" w:rsidRPr="006079FC" w:rsidRDefault="006855D6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TC01</w:t>
            </w:r>
          </w:p>
        </w:tc>
        <w:tc>
          <w:tcPr>
            <w:tcW w:w="1796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223338A" w14:textId="678CC779" w:rsidR="00BB40E0" w:rsidRPr="006079FC" w:rsidRDefault="006855D6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Input keyword</w:t>
            </w:r>
          </w:p>
        </w:tc>
        <w:tc>
          <w:tcPr>
            <w:tcW w:w="319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B7D11F9" w14:textId="5D3550E1" w:rsidR="00BB40E0" w:rsidRPr="006079FC" w:rsidRDefault="006855D6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Memastikan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user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dapat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mengetik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kata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kunci</w:t>
            </w:r>
            <w:proofErr w:type="spellEnd"/>
          </w:p>
        </w:tc>
        <w:tc>
          <w:tcPr>
            <w:tcW w:w="521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82732F4" w14:textId="6501769A" w:rsidR="00BB40E0" w:rsidRPr="006079FC" w:rsidRDefault="006855D6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Teks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muncul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dengan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benar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di search bar</w:t>
            </w:r>
          </w:p>
        </w:tc>
        <w:tc>
          <w:tcPr>
            <w:tcW w:w="160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2DAAF00" w14:textId="73515686" w:rsidR="00BB40E0" w:rsidRPr="006079FC" w:rsidRDefault="006855D6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4A789693" w14:textId="00E4FA58" w:rsidR="00BB40E0" w:rsidRPr="006079FC" w:rsidRDefault="006855D6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High</w:t>
            </w:r>
          </w:p>
        </w:tc>
      </w:tr>
      <w:tr w:rsidR="00BB40E0" w:rsidRPr="006079FC" w14:paraId="2FC20712" w14:textId="77777777" w:rsidTr="00AD55E5">
        <w:tc>
          <w:tcPr>
            <w:tcW w:w="1061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D5A21C9" w14:textId="6CF65453" w:rsidR="00BB40E0" w:rsidRPr="006079FC" w:rsidRDefault="006855D6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TC02</w:t>
            </w:r>
          </w:p>
        </w:tc>
        <w:tc>
          <w:tcPr>
            <w:tcW w:w="1796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5CED4BD" w14:textId="278FB4B8" w:rsidR="00BB40E0" w:rsidRPr="006079FC" w:rsidRDefault="0028395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Search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produk</w:t>
            </w:r>
            <w:proofErr w:type="spellEnd"/>
          </w:p>
        </w:tc>
        <w:tc>
          <w:tcPr>
            <w:tcW w:w="319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AC443C1" w14:textId="6D5A60DC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Memastikan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sistem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menampilkan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hasil</w:t>
            </w:r>
          </w:p>
        </w:tc>
        <w:tc>
          <w:tcPr>
            <w:tcW w:w="521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6682EEF" w14:textId="25F183A2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Produk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relevan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muncul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sesuai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keyword</w:t>
            </w:r>
          </w:p>
        </w:tc>
        <w:tc>
          <w:tcPr>
            <w:tcW w:w="160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5DD6F59" w14:textId="5A8100EC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4B059215" w14:textId="0E388E6F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High</w:t>
            </w:r>
          </w:p>
        </w:tc>
      </w:tr>
      <w:tr w:rsidR="00AD55E5" w:rsidRPr="006079FC" w14:paraId="64E90141" w14:textId="77777777" w:rsidTr="00AD55E5">
        <w:tc>
          <w:tcPr>
            <w:tcW w:w="1061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1F72D002" w14:textId="0369C8CD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TC03</w:t>
            </w:r>
          </w:p>
        </w:tc>
        <w:tc>
          <w:tcPr>
            <w:tcW w:w="1796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12A29527" w14:textId="1DD6AC0E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Keyword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spesifik</w:t>
            </w:r>
            <w:proofErr w:type="spellEnd"/>
          </w:p>
        </w:tc>
        <w:tc>
          <w:tcPr>
            <w:tcW w:w="319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0240A408" w14:textId="1C334780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Menguji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pencarian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detail</w:t>
            </w:r>
          </w:p>
        </w:tc>
        <w:tc>
          <w:tcPr>
            <w:tcW w:w="521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04E1767D" w14:textId="0640A477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Hasil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lebih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akurat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spesifik</w:t>
            </w:r>
            <w:proofErr w:type="spellEnd"/>
          </w:p>
        </w:tc>
        <w:tc>
          <w:tcPr>
            <w:tcW w:w="160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588B5A00" w14:textId="78F20B9F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7508927F" w14:textId="25FA74FE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High</w:t>
            </w:r>
          </w:p>
        </w:tc>
      </w:tr>
      <w:tr w:rsidR="00AD55E5" w:rsidRPr="006079FC" w14:paraId="628AE0EB" w14:textId="77777777" w:rsidTr="00AD55E5">
        <w:tc>
          <w:tcPr>
            <w:tcW w:w="1061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523BDA62" w14:textId="0DAAB829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TC04</w:t>
            </w:r>
          </w:p>
        </w:tc>
        <w:tc>
          <w:tcPr>
            <w:tcW w:w="1796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5D35B705" w14:textId="2C650AA5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Input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kosong</w:t>
            </w:r>
            <w:proofErr w:type="spellEnd"/>
          </w:p>
        </w:tc>
        <w:tc>
          <w:tcPr>
            <w:tcW w:w="319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70BB175A" w14:textId="4011D44F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Menguji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tanpa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input</w:t>
            </w:r>
          </w:p>
        </w:tc>
        <w:tc>
          <w:tcPr>
            <w:tcW w:w="521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547BBE0C" w14:textId="5BCB8E70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System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tidak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error</w:t>
            </w:r>
          </w:p>
        </w:tc>
        <w:tc>
          <w:tcPr>
            <w:tcW w:w="160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2A36B0FF" w14:textId="2B2447BD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0F30E9ED" w14:textId="5BE1B3C9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High</w:t>
            </w:r>
          </w:p>
        </w:tc>
      </w:tr>
      <w:tr w:rsidR="00AD55E5" w:rsidRPr="006079FC" w14:paraId="34C423C6" w14:textId="77777777" w:rsidTr="00AD55E5">
        <w:tc>
          <w:tcPr>
            <w:tcW w:w="1061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F16C8AA" w14:textId="1EBDD1C8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TC05</w:t>
            </w:r>
          </w:p>
        </w:tc>
        <w:tc>
          <w:tcPr>
            <w:tcW w:w="1796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81CCF9C" w14:textId="374DC40F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Karakter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khusus</w:t>
            </w:r>
            <w:proofErr w:type="spellEnd"/>
          </w:p>
        </w:tc>
        <w:tc>
          <w:tcPr>
            <w:tcW w:w="319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4559A2C" w14:textId="2CB3CE66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Menguji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input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tidak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valid</w:t>
            </w:r>
          </w:p>
        </w:tc>
        <w:tc>
          <w:tcPr>
            <w:tcW w:w="521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3083F42" w14:textId="49EEA50D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System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tetap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stabil</w:t>
            </w:r>
            <w:proofErr w:type="spellEnd"/>
          </w:p>
        </w:tc>
        <w:tc>
          <w:tcPr>
            <w:tcW w:w="160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E6FA66F" w14:textId="6C09F291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2C50D9E6" w14:textId="5F481993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Medium </w:t>
            </w:r>
          </w:p>
        </w:tc>
      </w:tr>
      <w:tr w:rsidR="00AD55E5" w:rsidRPr="006079FC" w14:paraId="08EC2847" w14:textId="77777777" w:rsidTr="00AD55E5">
        <w:tc>
          <w:tcPr>
            <w:tcW w:w="1061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1073D1AC" w14:textId="765C36FC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TC06</w:t>
            </w:r>
          </w:p>
        </w:tc>
        <w:tc>
          <w:tcPr>
            <w:tcW w:w="1796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463F5FD8" w14:textId="2B1D09D7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Auto suggestion</w:t>
            </w:r>
          </w:p>
        </w:tc>
        <w:tc>
          <w:tcPr>
            <w:tcW w:w="319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084CA954" w14:textId="52C1515E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Menampilkan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saran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pencarian</w:t>
            </w:r>
            <w:proofErr w:type="spellEnd"/>
          </w:p>
        </w:tc>
        <w:tc>
          <w:tcPr>
            <w:tcW w:w="521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0008B66A" w14:textId="52C4483F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Saran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muncul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sesuai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input</w:t>
            </w:r>
          </w:p>
        </w:tc>
        <w:tc>
          <w:tcPr>
            <w:tcW w:w="160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694AAB24" w14:textId="4F146A42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70946B7A" w14:textId="125C6C40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Medium</w:t>
            </w:r>
          </w:p>
        </w:tc>
      </w:tr>
      <w:tr w:rsidR="00AD55E5" w:rsidRPr="006079FC" w14:paraId="1B8C9D21" w14:textId="77777777" w:rsidTr="00AD55E5">
        <w:tc>
          <w:tcPr>
            <w:tcW w:w="1061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7077451F" w14:textId="46F6A851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TC07</w:t>
            </w:r>
          </w:p>
        </w:tc>
        <w:tc>
          <w:tcPr>
            <w:tcW w:w="1796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2AA3A5FB" w14:textId="0A10926C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Klik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produk</w:t>
            </w:r>
            <w:proofErr w:type="spellEnd"/>
          </w:p>
        </w:tc>
        <w:tc>
          <w:tcPr>
            <w:tcW w:w="319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6323616D" w14:textId="1A74B335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Navigasi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ke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detail</w:t>
            </w:r>
          </w:p>
        </w:tc>
        <w:tc>
          <w:tcPr>
            <w:tcW w:w="521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5F5D8B3B" w14:textId="4D97E786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Halaman detail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terbuka</w:t>
            </w:r>
            <w:proofErr w:type="spellEnd"/>
          </w:p>
        </w:tc>
        <w:tc>
          <w:tcPr>
            <w:tcW w:w="160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22B34135" w14:textId="49366DBE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51D961E0" w14:textId="38C06D86" w:rsidR="00AD55E5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High </w:t>
            </w:r>
          </w:p>
        </w:tc>
      </w:tr>
    </w:tbl>
    <w:p w14:paraId="41961667" w14:textId="77777777" w:rsidR="00BB40E0" w:rsidRPr="006079FC" w:rsidRDefault="00BB40E0" w:rsidP="006079FC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35E65798" w14:textId="77777777" w:rsidR="00B1166D" w:rsidRPr="006079FC" w:rsidRDefault="00B1166D" w:rsidP="006079FC">
      <w:pPr>
        <w:spacing w:line="360" w:lineRule="auto"/>
        <w:rPr>
          <w:rFonts w:ascii="Times New Roman" w:hAnsi="Times New Roman" w:cs="Times New Roman"/>
        </w:rPr>
      </w:pPr>
    </w:p>
    <w:p w14:paraId="60BB2474" w14:textId="77777777" w:rsidR="00B1166D" w:rsidRPr="006079FC" w:rsidRDefault="00B1166D" w:rsidP="006079FC">
      <w:pPr>
        <w:spacing w:line="360" w:lineRule="auto"/>
        <w:rPr>
          <w:rFonts w:ascii="Times New Roman" w:hAnsi="Times New Roman" w:cs="Times New Roman"/>
        </w:rPr>
      </w:pPr>
    </w:p>
    <w:p w14:paraId="067265DD" w14:textId="77777777" w:rsidR="00B1166D" w:rsidRPr="006079FC" w:rsidRDefault="00B1166D" w:rsidP="006079FC">
      <w:pPr>
        <w:spacing w:line="360" w:lineRule="auto"/>
        <w:rPr>
          <w:rFonts w:ascii="Times New Roman" w:hAnsi="Times New Roman" w:cs="Times New Roman"/>
        </w:rPr>
      </w:pPr>
    </w:p>
    <w:p w14:paraId="6DBA7C17" w14:textId="77777777" w:rsidR="00B1166D" w:rsidRPr="006079FC" w:rsidRDefault="00B1166D" w:rsidP="006079FC">
      <w:pPr>
        <w:spacing w:line="360" w:lineRule="auto"/>
        <w:rPr>
          <w:rFonts w:ascii="Times New Roman" w:hAnsi="Times New Roman" w:cs="Times New Roman"/>
        </w:rPr>
      </w:pPr>
    </w:p>
    <w:p w14:paraId="26377006" w14:textId="77777777" w:rsidR="00B1166D" w:rsidRPr="006079FC" w:rsidRDefault="00B1166D" w:rsidP="006079FC">
      <w:pPr>
        <w:spacing w:line="360" w:lineRule="auto"/>
        <w:rPr>
          <w:rFonts w:ascii="Times New Roman" w:hAnsi="Times New Roman" w:cs="Times New Roman"/>
        </w:rPr>
      </w:pPr>
    </w:p>
    <w:p w14:paraId="37D15EC9" w14:textId="77777777" w:rsidR="00BB40E0" w:rsidRPr="006079FC" w:rsidRDefault="00BB40E0" w:rsidP="006079FC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39" w:name="_Toc227848637"/>
      <w:r w:rsidRPr="006079FC">
        <w:rPr>
          <w:rFonts w:ascii="Times New Roman" w:hAnsi="Times New Roman" w:cs="Times New Roman"/>
        </w:rPr>
        <w:lastRenderedPageBreak/>
        <w:t>Progression Test Objectives</w:t>
      </w:r>
      <w:bookmarkEnd w:id="39"/>
    </w:p>
    <w:p w14:paraId="762E1F3B" w14:textId="77777777" w:rsidR="00BB40E0" w:rsidRPr="00910BC6" w:rsidRDefault="00BB40E0" w:rsidP="006079FC">
      <w:pPr>
        <w:spacing w:after="0"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>This section details the regression test objectives that will be covered by the project team. Please note that this is at a high level. For large projects, a suite of test cases would be created which would reference directly back to this master.</w:t>
      </w:r>
    </w:p>
    <w:p w14:paraId="62710EF2" w14:textId="73E4948A" w:rsidR="00BB40E0" w:rsidRPr="00910BC6" w:rsidRDefault="00BB40E0" w:rsidP="006079FC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This could be documented in bullet form or in a table </w:t>
      </w:r>
      <w:proofErr w:type="gramStart"/>
      <w:r w:rsidRPr="00910BC6">
        <w:rPr>
          <w:rFonts w:ascii="Times New Roman" w:hAnsi="Times New Roman" w:cs="Times New Roman"/>
          <w:i/>
          <w:iCs/>
          <w:sz w:val="20"/>
          <w:szCs w:val="20"/>
        </w:rPr>
        <w:t>similar</w:t>
      </w:r>
      <w:r w:rsidR="006079FC"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10BC6">
        <w:rPr>
          <w:rFonts w:ascii="Times New Roman" w:hAnsi="Times New Roman" w:cs="Times New Roman"/>
          <w:i/>
          <w:iCs/>
          <w:sz w:val="20"/>
          <w:szCs w:val="20"/>
        </w:rPr>
        <w:t>to</w:t>
      </w:r>
      <w:proofErr w:type="gramEnd"/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 the one below, to assist with Requirements Traceability</w:t>
      </w:r>
    </w:p>
    <w:p w14:paraId="26574523" w14:textId="77777777" w:rsidR="00BB40E0" w:rsidRPr="006079FC" w:rsidRDefault="00BB40E0" w:rsidP="006079FC">
      <w:pPr>
        <w:pStyle w:val="BodyText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31"/>
        <w:gridCol w:w="1254"/>
        <w:gridCol w:w="1951"/>
        <w:gridCol w:w="2614"/>
        <w:gridCol w:w="908"/>
        <w:gridCol w:w="894"/>
      </w:tblGrid>
      <w:tr w:rsidR="00BB40E0" w:rsidRPr="006079FC" w14:paraId="3E6868A3" w14:textId="77777777" w:rsidTr="006E3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1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4" w:space="0" w:color="A6A6A6" w:themeColor="background1" w:themeShade="A6"/>
            </w:tcBorders>
          </w:tcPr>
          <w:p w14:paraId="7D0426C7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Ref</w:t>
            </w:r>
          </w:p>
        </w:tc>
        <w:tc>
          <w:tcPr>
            <w:tcW w:w="1796" w:type="dxa"/>
            <w:tcBorders>
              <w:top w:val="single" w:sz="12" w:space="0" w:color="A6A6A6" w:themeColor="background1" w:themeShade="A6"/>
              <w:left w:val="single" w:sz="4" w:space="0" w:color="A6A6A6" w:themeColor="background1" w:themeShade="A6"/>
              <w:bottom w:val="single" w:sz="12" w:space="0" w:color="A6A6A6" w:themeColor="background1" w:themeShade="A6"/>
              <w:right w:val="single" w:sz="4" w:space="0" w:color="A6A6A6" w:themeColor="background1" w:themeShade="A6"/>
            </w:tcBorders>
          </w:tcPr>
          <w:p w14:paraId="2350A30B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Function</w:t>
            </w:r>
          </w:p>
        </w:tc>
        <w:tc>
          <w:tcPr>
            <w:tcW w:w="3192" w:type="dxa"/>
            <w:tcBorders>
              <w:top w:val="single" w:sz="12" w:space="0" w:color="A6A6A6" w:themeColor="background1" w:themeShade="A6"/>
              <w:left w:val="single" w:sz="4" w:space="0" w:color="A6A6A6" w:themeColor="background1" w:themeShade="A6"/>
              <w:bottom w:val="single" w:sz="12" w:space="0" w:color="A6A6A6" w:themeColor="background1" w:themeShade="A6"/>
              <w:right w:val="single" w:sz="4" w:space="0" w:color="A6A6A6" w:themeColor="background1" w:themeShade="A6"/>
            </w:tcBorders>
          </w:tcPr>
          <w:p w14:paraId="678BB57C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Test Objective</w:t>
            </w:r>
          </w:p>
        </w:tc>
        <w:tc>
          <w:tcPr>
            <w:tcW w:w="5159" w:type="dxa"/>
            <w:tcBorders>
              <w:top w:val="single" w:sz="12" w:space="0" w:color="A6A6A6" w:themeColor="background1" w:themeShade="A6"/>
              <w:left w:val="single" w:sz="4" w:space="0" w:color="A6A6A6" w:themeColor="background1" w:themeShade="A6"/>
              <w:bottom w:val="single" w:sz="12" w:space="0" w:color="A6A6A6" w:themeColor="background1" w:themeShade="A6"/>
              <w:right w:val="single" w:sz="4" w:space="0" w:color="A6A6A6" w:themeColor="background1" w:themeShade="A6"/>
            </w:tcBorders>
          </w:tcPr>
          <w:p w14:paraId="75BE43BD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Evaluation Criteria</w:t>
            </w:r>
          </w:p>
        </w:tc>
        <w:tc>
          <w:tcPr>
            <w:tcW w:w="1607" w:type="dxa"/>
            <w:tcBorders>
              <w:top w:val="single" w:sz="12" w:space="0" w:color="A6A6A6" w:themeColor="background1" w:themeShade="A6"/>
              <w:left w:val="single" w:sz="4" w:space="0" w:color="A6A6A6" w:themeColor="background1" w:themeShade="A6"/>
              <w:bottom w:val="single" w:sz="12" w:space="0" w:color="A6A6A6" w:themeColor="background1" w:themeShade="A6"/>
              <w:right w:val="single" w:sz="4" w:space="0" w:color="A6A6A6" w:themeColor="background1" w:themeShade="A6"/>
            </w:tcBorders>
          </w:tcPr>
          <w:p w14:paraId="1F39A6DE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X-Ref</w:t>
            </w:r>
          </w:p>
        </w:tc>
        <w:tc>
          <w:tcPr>
            <w:tcW w:w="817" w:type="dxa"/>
            <w:tcBorders>
              <w:top w:val="single" w:sz="12" w:space="0" w:color="A6A6A6" w:themeColor="background1" w:themeShade="A6"/>
              <w:left w:val="single" w:sz="4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01C35A36" w14:textId="77777777" w:rsidR="00BB40E0" w:rsidRPr="006079FC" w:rsidRDefault="00BB40E0" w:rsidP="006079FC">
            <w:pPr>
              <w:pStyle w:val="TableHeader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AU"/>
              </w:rPr>
            </w:pPr>
            <w:r w:rsidRPr="006079FC">
              <w:rPr>
                <w:rFonts w:ascii="Times New Roman" w:hAnsi="Times New Roman"/>
                <w:color w:val="000000" w:themeColor="text1"/>
                <w:lang w:eastAsia="en-AU"/>
              </w:rPr>
              <w:t>P</w:t>
            </w:r>
          </w:p>
        </w:tc>
      </w:tr>
      <w:tr w:rsidR="00BB40E0" w:rsidRPr="006079FC" w14:paraId="3405FF1E" w14:textId="77777777" w:rsidTr="00E52848">
        <w:tc>
          <w:tcPr>
            <w:tcW w:w="1061" w:type="dxa"/>
            <w:tcBorders>
              <w:top w:val="single" w:sz="4" w:space="0" w:color="A6A6A6" w:themeColor="background1" w:themeShade="A6"/>
              <w:left w:val="single" w:sz="12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7A30E90" w14:textId="4AE4C5C6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RG01</w:t>
            </w:r>
          </w:p>
        </w:tc>
        <w:tc>
          <w:tcPr>
            <w:tcW w:w="179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72935C" w14:textId="12E67588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Search</w:t>
            </w:r>
          </w:p>
        </w:tc>
        <w:tc>
          <w:tcPr>
            <w:tcW w:w="31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78C2397" w14:textId="66237DD0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Memastikan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fitur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tetap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berjalan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setelah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update</w:t>
            </w:r>
          </w:p>
        </w:tc>
        <w:tc>
          <w:tcPr>
            <w:tcW w:w="51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63E124D" w14:textId="081AA37D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Tidak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terjadi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error</w:t>
            </w:r>
          </w:p>
        </w:tc>
        <w:tc>
          <w:tcPr>
            <w:tcW w:w="160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650E186" w14:textId="41F5A0BE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12" w:space="0" w:color="A6A6A6" w:themeColor="background1" w:themeShade="A6"/>
            </w:tcBorders>
          </w:tcPr>
          <w:p w14:paraId="77E8AB71" w14:textId="04F7FBDC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High</w:t>
            </w:r>
          </w:p>
        </w:tc>
      </w:tr>
      <w:tr w:rsidR="00BB40E0" w:rsidRPr="006079FC" w14:paraId="470BB56D" w14:textId="77777777" w:rsidTr="00E52848">
        <w:tc>
          <w:tcPr>
            <w:tcW w:w="1061" w:type="dxa"/>
            <w:tcBorders>
              <w:top w:val="single" w:sz="4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4" w:space="0" w:color="A6A6A6" w:themeColor="background1" w:themeShade="A6"/>
            </w:tcBorders>
          </w:tcPr>
          <w:p w14:paraId="6518FF7B" w14:textId="3E463425" w:rsidR="00BB40E0" w:rsidRPr="006079FC" w:rsidRDefault="00BB40E0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R</w:t>
            </w:r>
            <w:r w:rsidR="00AD55E5" w:rsidRPr="006079FC">
              <w:rPr>
                <w:rFonts w:ascii="Times New Roman" w:hAnsi="Times New Roman"/>
                <w:sz w:val="20"/>
              </w:rPr>
              <w:t>G02</w:t>
            </w:r>
          </w:p>
        </w:tc>
        <w:tc>
          <w:tcPr>
            <w:tcW w:w="179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12" w:space="0" w:color="A6A6A6" w:themeColor="background1" w:themeShade="A6"/>
              <w:right w:val="single" w:sz="4" w:space="0" w:color="A6A6A6" w:themeColor="background1" w:themeShade="A6"/>
            </w:tcBorders>
          </w:tcPr>
          <w:p w14:paraId="0B0E0CDF" w14:textId="526CBFA9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Result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produk</w:t>
            </w:r>
            <w:proofErr w:type="spellEnd"/>
          </w:p>
        </w:tc>
        <w:tc>
          <w:tcPr>
            <w:tcW w:w="31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12" w:space="0" w:color="A6A6A6" w:themeColor="background1" w:themeShade="A6"/>
              <w:right w:val="single" w:sz="4" w:space="0" w:color="A6A6A6" w:themeColor="background1" w:themeShade="A6"/>
            </w:tcBorders>
          </w:tcPr>
          <w:p w14:paraId="35106BCD" w14:textId="36F9ADBA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6079FC">
              <w:rPr>
                <w:rFonts w:ascii="Times New Roman" w:hAnsi="Times New Roman"/>
                <w:sz w:val="20"/>
              </w:rPr>
              <w:t>Memastikan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hasil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tetap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konsisten</w:t>
            </w:r>
            <w:proofErr w:type="spellEnd"/>
          </w:p>
        </w:tc>
        <w:tc>
          <w:tcPr>
            <w:tcW w:w="51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12" w:space="0" w:color="A6A6A6" w:themeColor="background1" w:themeShade="A6"/>
              <w:right w:val="single" w:sz="4" w:space="0" w:color="A6A6A6" w:themeColor="background1" w:themeShade="A6"/>
            </w:tcBorders>
          </w:tcPr>
          <w:p w14:paraId="5204786E" w14:textId="13772ABD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 xml:space="preserve">Hasil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tetap</w:t>
            </w:r>
            <w:proofErr w:type="spellEnd"/>
            <w:r w:rsidRPr="006079F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sz w:val="20"/>
              </w:rPr>
              <w:t>relevan</w:t>
            </w:r>
            <w:proofErr w:type="spellEnd"/>
          </w:p>
        </w:tc>
        <w:tc>
          <w:tcPr>
            <w:tcW w:w="160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12" w:space="0" w:color="A6A6A6" w:themeColor="background1" w:themeShade="A6"/>
              <w:right w:val="single" w:sz="4" w:space="0" w:color="auto"/>
            </w:tcBorders>
          </w:tcPr>
          <w:p w14:paraId="108CEF74" w14:textId="0CE515CC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AE04E" w14:textId="65808F1E" w:rsidR="00BB40E0" w:rsidRPr="006079FC" w:rsidRDefault="00AD55E5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Medium</w:t>
            </w:r>
          </w:p>
        </w:tc>
      </w:tr>
    </w:tbl>
    <w:p w14:paraId="273BED11" w14:textId="77777777" w:rsidR="00BB40E0" w:rsidRPr="006079FC" w:rsidRDefault="00BB40E0" w:rsidP="006079FC">
      <w:pPr>
        <w:spacing w:line="360" w:lineRule="auto"/>
        <w:rPr>
          <w:rFonts w:ascii="Times New Roman" w:hAnsi="Times New Roman" w:cs="Times New Roman"/>
        </w:rPr>
        <w:sectPr w:rsidR="00BB40E0" w:rsidRPr="006079FC" w:rsidSect="006079FC">
          <w:pgSz w:w="11907" w:h="16839" w:code="9"/>
          <w:pgMar w:top="1440" w:right="1440" w:bottom="1440" w:left="1843" w:header="709" w:footer="709" w:gutter="0"/>
          <w:cols w:space="708"/>
          <w:titlePg/>
          <w:docGrid w:linePitch="360"/>
        </w:sectPr>
      </w:pPr>
    </w:p>
    <w:p w14:paraId="4102702E" w14:textId="77777777" w:rsidR="00E23EA3" w:rsidRPr="006079FC" w:rsidRDefault="00E23EA3" w:rsidP="006079FC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40" w:name="_Toc227848638"/>
      <w:r w:rsidRPr="006079FC">
        <w:rPr>
          <w:rFonts w:ascii="Times New Roman" w:hAnsi="Times New Roman" w:cs="Times New Roman"/>
        </w:rPr>
        <w:lastRenderedPageBreak/>
        <w:t>Other Testing</w:t>
      </w:r>
      <w:bookmarkEnd w:id="40"/>
    </w:p>
    <w:p w14:paraId="159667BC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41" w:name="_Toc311545379"/>
      <w:bookmarkStart w:id="42" w:name="_Toc227848639"/>
      <w:r w:rsidRPr="006079FC">
        <w:rPr>
          <w:rFonts w:ascii="Times New Roman" w:hAnsi="Times New Roman" w:cs="Times New Roman"/>
        </w:rPr>
        <w:t>Security</w:t>
      </w:r>
      <w:bookmarkEnd w:id="41"/>
      <w:bookmarkEnd w:id="42"/>
    </w:p>
    <w:p w14:paraId="61BACE87" w14:textId="5789128E" w:rsidR="00E23EA3" w:rsidRPr="006079FC" w:rsidRDefault="00C63273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Pengujian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memastikan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input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menyebabkan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gangguan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celah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>.</w:t>
      </w:r>
    </w:p>
    <w:p w14:paraId="569209E7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601" w:hanging="578"/>
        <w:textAlignment w:val="baseline"/>
        <w:rPr>
          <w:rFonts w:ascii="Times New Roman" w:hAnsi="Times New Roman" w:cs="Times New Roman"/>
        </w:rPr>
      </w:pPr>
      <w:bookmarkStart w:id="43" w:name="_Toc156187774"/>
      <w:bookmarkStart w:id="44" w:name="_Toc205873047"/>
      <w:bookmarkStart w:id="45" w:name="_Toc311545380"/>
      <w:bookmarkStart w:id="46" w:name="_Toc227848640"/>
      <w:r w:rsidRPr="006079FC">
        <w:rPr>
          <w:rFonts w:ascii="Times New Roman" w:hAnsi="Times New Roman" w:cs="Times New Roman"/>
        </w:rPr>
        <w:t>Stress &amp; Volume Testing (S&amp;V)</w:t>
      </w:r>
      <w:bookmarkEnd w:id="43"/>
      <w:bookmarkEnd w:id="44"/>
      <w:bookmarkEnd w:id="45"/>
      <w:bookmarkEnd w:id="46"/>
    </w:p>
    <w:p w14:paraId="074C110F" w14:textId="7EC9DA95" w:rsidR="00E23EA3" w:rsidRPr="006079FC" w:rsidRDefault="00C63273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Di</w:t>
      </w:r>
      <w:r w:rsidRPr="006079FC">
        <w:rPr>
          <w:rFonts w:ascii="Times New Roman" w:hAnsi="Times New Roman" w:cs="Times New Roman"/>
          <w:sz w:val="20"/>
          <w:szCs w:val="20"/>
        </w:rPr>
        <w:t>lakukan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melihat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bagaimana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bekerja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ketika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bersamaan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>.</w:t>
      </w:r>
    </w:p>
    <w:p w14:paraId="0C3715F7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601" w:hanging="578"/>
        <w:textAlignment w:val="baseline"/>
        <w:rPr>
          <w:rFonts w:ascii="Times New Roman" w:hAnsi="Times New Roman" w:cs="Times New Roman"/>
        </w:rPr>
      </w:pPr>
      <w:bookmarkStart w:id="47" w:name="_Toc156187775"/>
      <w:bookmarkStart w:id="48" w:name="_Toc205873048"/>
      <w:bookmarkStart w:id="49" w:name="_Toc311545381"/>
      <w:bookmarkStart w:id="50" w:name="_Toc227848641"/>
      <w:r w:rsidRPr="006079FC">
        <w:rPr>
          <w:rFonts w:ascii="Times New Roman" w:hAnsi="Times New Roman" w:cs="Times New Roman"/>
        </w:rPr>
        <w:t>Connectivity Testing (CT)</w:t>
      </w:r>
      <w:bookmarkEnd w:id="47"/>
      <w:bookmarkEnd w:id="48"/>
      <w:bookmarkEnd w:id="49"/>
      <w:bookmarkEnd w:id="50"/>
    </w:p>
    <w:p w14:paraId="47EC937F" w14:textId="401944E1" w:rsidR="00E23EA3" w:rsidRPr="006079FC" w:rsidRDefault="00C63273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Menguji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performa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stabil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>.</w:t>
      </w:r>
    </w:p>
    <w:p w14:paraId="59E35843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601" w:hanging="578"/>
        <w:textAlignment w:val="baseline"/>
        <w:rPr>
          <w:rFonts w:ascii="Times New Roman" w:hAnsi="Times New Roman" w:cs="Times New Roman"/>
        </w:rPr>
      </w:pPr>
      <w:bookmarkStart w:id="51" w:name="_Toc205873049"/>
      <w:bookmarkStart w:id="52" w:name="_Toc311545382"/>
      <w:bookmarkStart w:id="53" w:name="_Toc227848642"/>
      <w:r w:rsidRPr="006079FC">
        <w:rPr>
          <w:rFonts w:ascii="Times New Roman" w:hAnsi="Times New Roman" w:cs="Times New Roman"/>
        </w:rPr>
        <w:t>Disaster Recovery/Back Up</w:t>
      </w:r>
      <w:bookmarkEnd w:id="51"/>
      <w:bookmarkEnd w:id="52"/>
      <w:bookmarkEnd w:id="53"/>
    </w:p>
    <w:p w14:paraId="6ACBCCDB" w14:textId="63D40322" w:rsidR="00E23EA3" w:rsidRPr="006079FC" w:rsidRDefault="00C63273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Memastikan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dan data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aman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jika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6079FC">
        <w:rPr>
          <w:rFonts w:ascii="Times New Roman" w:hAnsi="Times New Roman" w:cs="Times New Roman"/>
          <w:sz w:val="20"/>
          <w:szCs w:val="20"/>
        </w:rPr>
        <w:t>gangguan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>.</w:t>
      </w:r>
      <w:r w:rsidR="00E23EA3" w:rsidRPr="006079FC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14:paraId="277EE1DA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54" w:name="_Toc311545383"/>
      <w:bookmarkStart w:id="55" w:name="_Toc227848643"/>
      <w:r w:rsidRPr="006079FC">
        <w:rPr>
          <w:rFonts w:ascii="Times New Roman" w:hAnsi="Times New Roman" w:cs="Times New Roman"/>
        </w:rPr>
        <w:t>Unit Testing</w:t>
      </w:r>
      <w:bookmarkEnd w:id="54"/>
      <w:bookmarkEnd w:id="55"/>
    </w:p>
    <w:p w14:paraId="473CC588" w14:textId="28559EC2" w:rsidR="00E23EA3" w:rsidRPr="006079FC" w:rsidRDefault="00C63273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oleh developer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menguji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kecil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terpisah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>.</w:t>
      </w:r>
    </w:p>
    <w:p w14:paraId="0172CE7F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56" w:name="_Toc311545384"/>
      <w:bookmarkStart w:id="57" w:name="_Toc227848644"/>
      <w:r w:rsidRPr="006079FC">
        <w:rPr>
          <w:rFonts w:ascii="Times New Roman" w:hAnsi="Times New Roman" w:cs="Times New Roman"/>
        </w:rPr>
        <w:t>Integration Testing</w:t>
      </w:r>
      <w:bookmarkEnd w:id="56"/>
      <w:bookmarkEnd w:id="57"/>
    </w:p>
    <w:p w14:paraId="4402D60F" w14:textId="288FCC4C" w:rsidR="00E23EA3" w:rsidRPr="006079FC" w:rsidRDefault="00C63273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memastikan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semua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bekerja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digabungkan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>.</w:t>
      </w:r>
    </w:p>
    <w:p w14:paraId="3BDAE26A" w14:textId="77777777" w:rsidR="00B1166D" w:rsidRPr="006079FC" w:rsidRDefault="00B1166D" w:rsidP="006079FC">
      <w:pPr>
        <w:spacing w:line="360" w:lineRule="auto"/>
        <w:rPr>
          <w:rFonts w:ascii="Times New Roman" w:hAnsi="Times New Roman" w:cs="Times New Roman"/>
        </w:rPr>
      </w:pPr>
    </w:p>
    <w:p w14:paraId="572CE050" w14:textId="77777777" w:rsidR="006E0765" w:rsidRPr="006079FC" w:rsidRDefault="00E23EA3" w:rsidP="006079FC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58" w:name="_Toc227848645"/>
      <w:r w:rsidRPr="006079FC">
        <w:rPr>
          <w:rFonts w:ascii="Times New Roman" w:hAnsi="Times New Roman" w:cs="Times New Roman"/>
        </w:rPr>
        <w:lastRenderedPageBreak/>
        <w:t>Test Strategy</w:t>
      </w:r>
      <w:bookmarkEnd w:id="58"/>
    </w:p>
    <w:p w14:paraId="6FA634CD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59" w:name="_Toc311545386"/>
      <w:bookmarkStart w:id="60" w:name="_Toc227848646"/>
      <w:r w:rsidRPr="006079FC">
        <w:rPr>
          <w:rFonts w:ascii="Times New Roman" w:hAnsi="Times New Roman" w:cs="Times New Roman"/>
        </w:rPr>
        <w:t>Test level responsibility</w:t>
      </w:r>
      <w:bookmarkEnd w:id="59"/>
      <w:bookmarkEnd w:id="60"/>
    </w:p>
    <w:p w14:paraId="56449136" w14:textId="77777777" w:rsidR="00E23EA3" w:rsidRPr="00910BC6" w:rsidRDefault="00E23EA3" w:rsidP="006079FC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>Detail the testing levels expected to be applied and who has primary (P) and secondary (S) responsibility for performing this testing (example below).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555"/>
        <w:gridCol w:w="1409"/>
        <w:gridCol w:w="1225"/>
        <w:gridCol w:w="1263"/>
      </w:tblGrid>
      <w:tr w:rsidR="00E23EA3" w:rsidRPr="006079FC" w14:paraId="50A9BF37" w14:textId="77777777" w:rsidTr="001922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34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1F839E75" w14:textId="77777777" w:rsidR="00E23EA3" w:rsidRPr="006079FC" w:rsidRDefault="00E23EA3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Test Level</w:t>
            </w:r>
          </w:p>
        </w:tc>
        <w:tc>
          <w:tcPr>
            <w:tcW w:w="1433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1762C02E" w14:textId="77777777" w:rsidR="00E23EA3" w:rsidRPr="006079FC" w:rsidRDefault="00E23EA3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External Party</w:t>
            </w:r>
          </w:p>
        </w:tc>
        <w:tc>
          <w:tcPr>
            <w:tcW w:w="1252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427357BD" w14:textId="77777777" w:rsidR="00E23EA3" w:rsidRPr="006079FC" w:rsidRDefault="00E23EA3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proofErr w:type="spellStart"/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Proj</w:t>
            </w:r>
            <w:proofErr w:type="spellEnd"/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 xml:space="preserve"> Team</w:t>
            </w:r>
          </w:p>
        </w:tc>
        <w:tc>
          <w:tcPr>
            <w:tcW w:w="1279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5DF9BBE2" w14:textId="77777777" w:rsidR="00E23EA3" w:rsidRPr="006079FC" w:rsidRDefault="00E23EA3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Business</w:t>
            </w:r>
          </w:p>
        </w:tc>
      </w:tr>
      <w:tr w:rsidR="00E23EA3" w:rsidRPr="006079FC" w14:paraId="6B3F2BCD" w14:textId="77777777" w:rsidTr="001922A5">
        <w:tc>
          <w:tcPr>
            <w:tcW w:w="4734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B199353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Unit Testing</w:t>
            </w:r>
          </w:p>
        </w:tc>
        <w:tc>
          <w:tcPr>
            <w:tcW w:w="1433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F3591AC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252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5224802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w="1279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0F312402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E23EA3" w:rsidRPr="006079FC" w14:paraId="7056E6C4" w14:textId="77777777" w:rsidTr="001922A5">
        <w:tc>
          <w:tcPr>
            <w:tcW w:w="4734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18057D2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Integration Testing</w:t>
            </w:r>
          </w:p>
        </w:tc>
        <w:tc>
          <w:tcPr>
            <w:tcW w:w="1433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3B61955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25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BF6D06E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w="127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26A70426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E23EA3" w:rsidRPr="006079FC" w14:paraId="0AC3A83B" w14:textId="77777777" w:rsidTr="001922A5">
        <w:tc>
          <w:tcPr>
            <w:tcW w:w="4734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0DFD98C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Security Testing</w:t>
            </w:r>
          </w:p>
        </w:tc>
        <w:tc>
          <w:tcPr>
            <w:tcW w:w="1433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6A9C2E0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w="125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9A5DE3F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w="127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5B4BECAE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E23EA3" w:rsidRPr="006079FC" w14:paraId="7BDE2519" w14:textId="77777777" w:rsidTr="001922A5">
        <w:tc>
          <w:tcPr>
            <w:tcW w:w="4734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825D8D2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User Acceptance Testing</w:t>
            </w:r>
          </w:p>
        </w:tc>
        <w:tc>
          <w:tcPr>
            <w:tcW w:w="1433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EFBA051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25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6422DD4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w="127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03E4CECC" w14:textId="77777777" w:rsidR="00E23EA3" w:rsidRPr="006079FC" w:rsidRDefault="00E23EA3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P</w:t>
            </w:r>
          </w:p>
        </w:tc>
      </w:tr>
    </w:tbl>
    <w:p w14:paraId="2DC7C4E1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61" w:name="_Toc156187778"/>
      <w:bookmarkStart w:id="62" w:name="_Toc205873052"/>
      <w:bookmarkStart w:id="63" w:name="_Toc311545387"/>
      <w:bookmarkStart w:id="64" w:name="_Toc227848647"/>
      <w:r w:rsidRPr="006079FC">
        <w:rPr>
          <w:rFonts w:ascii="Times New Roman" w:hAnsi="Times New Roman" w:cs="Times New Roman"/>
        </w:rPr>
        <w:t>Test Type &amp; Approach</w:t>
      </w:r>
      <w:bookmarkEnd w:id="61"/>
      <w:bookmarkEnd w:id="62"/>
      <w:bookmarkEnd w:id="63"/>
      <w:bookmarkEnd w:id="64"/>
    </w:p>
    <w:p w14:paraId="63D8C6D9" w14:textId="77777777" w:rsidR="00E23EA3" w:rsidRPr="00910BC6" w:rsidRDefault="00E23EA3" w:rsidP="006079FC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>Detail the types of testing covered by the project team and their standard objectives (example below)</w:t>
      </w:r>
    </w:p>
    <w:p w14:paraId="0E516E3E" w14:textId="77777777" w:rsidR="00E23EA3" w:rsidRPr="006079FC" w:rsidRDefault="00E23EA3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59"/>
        <w:gridCol w:w="5893"/>
      </w:tblGrid>
      <w:tr w:rsidR="00E23EA3" w:rsidRPr="006079FC" w14:paraId="28FA75CD" w14:textId="77777777" w:rsidTr="00AD55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17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64FEFA37" w14:textId="77777777" w:rsidR="00E23EA3" w:rsidRPr="006079FC" w:rsidRDefault="00E23EA3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Test Type</w:t>
            </w:r>
          </w:p>
        </w:tc>
        <w:tc>
          <w:tcPr>
            <w:tcW w:w="6081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24D20AF1" w14:textId="77777777" w:rsidR="00E23EA3" w:rsidRPr="006079FC" w:rsidRDefault="00E23EA3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Objectives</w:t>
            </w:r>
          </w:p>
        </w:tc>
      </w:tr>
      <w:tr w:rsidR="00E23EA3" w:rsidRPr="006079FC" w14:paraId="590634AF" w14:textId="77777777" w:rsidTr="00AD55E5">
        <w:tc>
          <w:tcPr>
            <w:tcW w:w="2617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B86006E" w14:textId="59AE644C" w:rsidR="00E23EA3" w:rsidRPr="006079FC" w:rsidRDefault="00AD55E5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Functional Testing</w:t>
            </w:r>
          </w:p>
        </w:tc>
        <w:tc>
          <w:tcPr>
            <w:tcW w:w="6081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60773A58" w14:textId="585AF7A4" w:rsidR="00E23EA3" w:rsidRPr="006079FC" w:rsidRDefault="00AD55E5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Memastikan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bekerja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benar</w:t>
            </w:r>
            <w:proofErr w:type="spellEnd"/>
          </w:p>
        </w:tc>
      </w:tr>
      <w:tr w:rsidR="00E23EA3" w:rsidRPr="006079FC" w14:paraId="3F9A81F6" w14:textId="77777777" w:rsidTr="00AD55E5">
        <w:tc>
          <w:tcPr>
            <w:tcW w:w="2617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E1FFAEF" w14:textId="77777777" w:rsidR="00E23EA3" w:rsidRPr="006079FC" w:rsidRDefault="00E23EA3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Regression testing</w:t>
            </w:r>
          </w:p>
        </w:tc>
        <w:tc>
          <w:tcPr>
            <w:tcW w:w="608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0BEA891B" w14:textId="346792BA" w:rsidR="00E23EA3" w:rsidRPr="006079FC" w:rsidRDefault="00AD55E5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Memastikan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fitur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lama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tetap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perubahan</w:t>
            </w:r>
            <w:proofErr w:type="spellEnd"/>
          </w:p>
        </w:tc>
      </w:tr>
      <w:tr w:rsidR="00AD55E5" w:rsidRPr="006079FC" w14:paraId="72EED532" w14:textId="77777777" w:rsidTr="00AD55E5">
        <w:tc>
          <w:tcPr>
            <w:tcW w:w="2617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657891E9" w14:textId="60A0C22F" w:rsidR="00AD55E5" w:rsidRPr="006079FC" w:rsidRDefault="00AD55E5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Negative testing</w:t>
            </w:r>
          </w:p>
        </w:tc>
        <w:tc>
          <w:tcPr>
            <w:tcW w:w="608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5D82832A" w14:textId="141D93C7" w:rsidR="00AD55E5" w:rsidRPr="006079FC" w:rsidRDefault="00AD55E5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Menguji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input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valid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memastikan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system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tetap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stabil</w:t>
            </w:r>
            <w:proofErr w:type="spellEnd"/>
          </w:p>
        </w:tc>
      </w:tr>
    </w:tbl>
    <w:p w14:paraId="25789A34" w14:textId="77777777" w:rsidR="00E23EA3" w:rsidRPr="006079FC" w:rsidRDefault="00E23EA3" w:rsidP="006079FC">
      <w:pPr>
        <w:spacing w:line="360" w:lineRule="auto"/>
        <w:rPr>
          <w:rFonts w:ascii="Times New Roman" w:hAnsi="Times New Roman" w:cs="Times New Roman"/>
        </w:rPr>
      </w:pPr>
    </w:p>
    <w:p w14:paraId="1EC07C95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65" w:name="_Toc156187779"/>
      <w:bookmarkStart w:id="66" w:name="_Toc205873053"/>
      <w:bookmarkStart w:id="67" w:name="_Toc311545388"/>
      <w:bookmarkStart w:id="68" w:name="_Toc227848648"/>
      <w:r w:rsidRPr="006079FC">
        <w:rPr>
          <w:rFonts w:ascii="Times New Roman" w:hAnsi="Times New Roman" w:cs="Times New Roman"/>
        </w:rPr>
        <w:t>Build strategy</w:t>
      </w:r>
      <w:bookmarkEnd w:id="65"/>
      <w:bookmarkEnd w:id="66"/>
      <w:bookmarkEnd w:id="67"/>
      <w:bookmarkEnd w:id="68"/>
    </w:p>
    <w:p w14:paraId="70D998DB" w14:textId="5088C43E" w:rsidR="00E23EA3" w:rsidRPr="006079FC" w:rsidRDefault="00C63273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Pengujian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difokuskan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pencarian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produk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>.</w:t>
      </w:r>
    </w:p>
    <w:p w14:paraId="66C9EE7C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69" w:name="_Toc156187780"/>
      <w:bookmarkStart w:id="70" w:name="_Toc205873054"/>
      <w:bookmarkStart w:id="71" w:name="_Toc311545389"/>
      <w:bookmarkStart w:id="72" w:name="_Toc227848649"/>
      <w:r w:rsidRPr="006079FC">
        <w:rPr>
          <w:rFonts w:ascii="Times New Roman" w:hAnsi="Times New Roman" w:cs="Times New Roman"/>
        </w:rPr>
        <w:t>Test Execution Schedule</w:t>
      </w:r>
      <w:bookmarkEnd w:id="69"/>
      <w:bookmarkEnd w:id="70"/>
      <w:bookmarkEnd w:id="71"/>
      <w:bookmarkEnd w:id="72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600"/>
        <w:gridCol w:w="2141"/>
        <w:gridCol w:w="2146"/>
        <w:gridCol w:w="2565"/>
      </w:tblGrid>
      <w:tr w:rsidR="00FA58DF" w:rsidRPr="006079FC" w14:paraId="3F8BFB3E" w14:textId="77777777" w:rsidTr="001922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6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347DCB96" w14:textId="77777777" w:rsidR="00FA58DF" w:rsidRPr="006079FC" w:rsidRDefault="00FA58D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Test Type</w:t>
            </w:r>
          </w:p>
        </w:tc>
        <w:tc>
          <w:tcPr>
            <w:tcW w:w="2199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7CE1F0D5" w14:textId="7987E50D" w:rsidR="00FA58DF" w:rsidRPr="006079FC" w:rsidRDefault="00FA58D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Activity</w:t>
            </w:r>
          </w:p>
        </w:tc>
        <w:tc>
          <w:tcPr>
            <w:tcW w:w="221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6890E2F5" w14:textId="38AE602B" w:rsidR="00FA58DF" w:rsidRPr="006079FC" w:rsidRDefault="00FA58D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Priority</w:t>
            </w:r>
          </w:p>
        </w:tc>
        <w:tc>
          <w:tcPr>
            <w:tcW w:w="2663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58F81008" w14:textId="6C924860" w:rsidR="00FA58DF" w:rsidRPr="006079FC" w:rsidRDefault="00FA58D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Time</w:t>
            </w:r>
          </w:p>
        </w:tc>
      </w:tr>
      <w:tr w:rsidR="00FA58DF" w:rsidRPr="006079FC" w14:paraId="7C1E45DA" w14:textId="77777777" w:rsidTr="00FA58DF">
        <w:tc>
          <w:tcPr>
            <w:tcW w:w="1626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832486B" w14:textId="77777777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Functional Testing</w:t>
            </w:r>
          </w:p>
        </w:tc>
        <w:tc>
          <w:tcPr>
            <w:tcW w:w="2199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1D74E43" w14:textId="70E4E278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fitur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search</w:t>
            </w:r>
          </w:p>
        </w:tc>
        <w:tc>
          <w:tcPr>
            <w:tcW w:w="221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B8DB411" w14:textId="5C70FD5C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2663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3C113B57" w14:textId="5D163135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Hari 1-2</w:t>
            </w:r>
          </w:p>
        </w:tc>
      </w:tr>
      <w:tr w:rsidR="00FA58DF" w:rsidRPr="006079FC" w14:paraId="15150582" w14:textId="77777777" w:rsidTr="00FA58DF">
        <w:tc>
          <w:tcPr>
            <w:tcW w:w="1626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06AC6D0" w14:textId="77777777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Regression testing</w:t>
            </w:r>
          </w:p>
        </w:tc>
        <w:tc>
          <w:tcPr>
            <w:tcW w:w="219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CE26D4B" w14:textId="1CD6550E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ulang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fitur</w:t>
            </w:r>
            <w:proofErr w:type="spellEnd"/>
          </w:p>
        </w:tc>
        <w:tc>
          <w:tcPr>
            <w:tcW w:w="221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1A2B326" w14:textId="2093346F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2663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0B59F4E7" w14:textId="3B048470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Hari 3</w:t>
            </w:r>
          </w:p>
        </w:tc>
      </w:tr>
      <w:tr w:rsidR="00FA58DF" w:rsidRPr="006079FC" w14:paraId="62A34A2A" w14:textId="77777777" w:rsidTr="00FA58DF">
        <w:tc>
          <w:tcPr>
            <w:tcW w:w="1626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6280F98E" w14:textId="77777777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Negative testing</w:t>
            </w:r>
          </w:p>
        </w:tc>
        <w:tc>
          <w:tcPr>
            <w:tcW w:w="219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16941307" w14:textId="50A0A3F2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Perbaikan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bug</w:t>
            </w:r>
          </w:p>
        </w:tc>
        <w:tc>
          <w:tcPr>
            <w:tcW w:w="221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52F13210" w14:textId="01F31988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2663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08F2B8AC" w14:textId="29C260E6" w:rsidR="00FA58DF" w:rsidRPr="006079FC" w:rsidRDefault="00FA58D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Hari 4</w:t>
            </w:r>
          </w:p>
        </w:tc>
      </w:tr>
    </w:tbl>
    <w:p w14:paraId="7F0C7DA5" w14:textId="77777777" w:rsidR="00E23EA3" w:rsidRPr="006079FC" w:rsidRDefault="00E23EA3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1D3D24A5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73" w:name="_Toc156187781"/>
      <w:bookmarkStart w:id="74" w:name="_Toc205873055"/>
      <w:bookmarkStart w:id="75" w:name="_Toc311545390"/>
      <w:bookmarkStart w:id="76" w:name="_Toc227848650"/>
      <w:r w:rsidRPr="006079FC">
        <w:rPr>
          <w:rFonts w:ascii="Times New Roman" w:hAnsi="Times New Roman" w:cs="Times New Roman"/>
        </w:rPr>
        <w:t>Facility, data, and resource provision plan</w:t>
      </w:r>
      <w:bookmarkEnd w:id="73"/>
      <w:bookmarkEnd w:id="74"/>
      <w:bookmarkEnd w:id="75"/>
      <w:bookmarkEnd w:id="76"/>
    </w:p>
    <w:p w14:paraId="4DB3919A" w14:textId="77777777" w:rsidR="00E23EA3" w:rsidRPr="006079FC" w:rsidRDefault="00E23EA3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bookmarkStart w:id="77" w:name="_Toc156187782"/>
      <w:r w:rsidRPr="006079FC">
        <w:rPr>
          <w:rFonts w:ascii="Times New Roman" w:hAnsi="Times New Roman" w:cs="Times New Roman"/>
        </w:rPr>
        <w:t>Test environment</w:t>
      </w:r>
      <w:bookmarkEnd w:id="77"/>
    </w:p>
    <w:p w14:paraId="7CE59B9B" w14:textId="1F93F0AD" w:rsidR="00E23EA3" w:rsidRPr="006079FC" w:rsidRDefault="00C63273" w:rsidP="006079F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Shopee</w:t>
      </w:r>
    </w:p>
    <w:p w14:paraId="599DDB8F" w14:textId="599141E0" w:rsidR="00FA799F" w:rsidRPr="006079FC" w:rsidRDefault="00FA799F" w:rsidP="006079F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Koneksi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internet</w:t>
      </w:r>
    </w:p>
    <w:p w14:paraId="0F8F8146" w14:textId="77777777" w:rsidR="00E23EA3" w:rsidRPr="006079FC" w:rsidRDefault="00E23EA3" w:rsidP="006079FC">
      <w:pPr>
        <w:spacing w:line="360" w:lineRule="auto"/>
        <w:rPr>
          <w:rFonts w:ascii="Times New Roman" w:hAnsi="Times New Roman" w:cs="Times New Roman"/>
        </w:rPr>
      </w:pPr>
    </w:p>
    <w:p w14:paraId="0F5F0691" w14:textId="77777777" w:rsidR="00E23EA3" w:rsidRPr="006079FC" w:rsidRDefault="00E23EA3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bookmarkStart w:id="78" w:name="_Toc156187783"/>
      <w:r w:rsidRPr="006079FC">
        <w:rPr>
          <w:rFonts w:ascii="Times New Roman" w:hAnsi="Times New Roman" w:cs="Times New Roman"/>
        </w:rPr>
        <w:t>Access to other applications</w:t>
      </w:r>
      <w:bookmarkEnd w:id="78"/>
    </w:p>
    <w:p w14:paraId="45DE36BF" w14:textId="5A4E505E" w:rsidR="00E23EA3" w:rsidRPr="006079FC" w:rsidRDefault="00FA799F" w:rsidP="006079FC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6079FC">
        <w:rPr>
          <w:rFonts w:ascii="Times New Roman" w:hAnsi="Times New Roman" w:cs="Times New Roman"/>
          <w:sz w:val="20"/>
          <w:szCs w:val="20"/>
        </w:rPr>
        <w:t>Browser (Chrome)</w:t>
      </w:r>
    </w:p>
    <w:p w14:paraId="5C66FA0E" w14:textId="77777777" w:rsidR="006079FC" w:rsidRPr="006079FC" w:rsidRDefault="006079FC" w:rsidP="006079FC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8E70D42" w14:textId="77777777" w:rsidR="00E23EA3" w:rsidRPr="006079FC" w:rsidRDefault="00E23EA3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bookmarkStart w:id="79" w:name="_Toc156187784"/>
      <w:r w:rsidRPr="006079FC">
        <w:rPr>
          <w:rFonts w:ascii="Times New Roman" w:hAnsi="Times New Roman" w:cs="Times New Roman"/>
        </w:rPr>
        <w:t>Testing Requirements</w:t>
      </w:r>
      <w:bookmarkEnd w:id="79"/>
    </w:p>
    <w:p w14:paraId="520A832F" w14:textId="77777777" w:rsidR="00FA58DF" w:rsidRPr="006079FC" w:rsidRDefault="00FA58DF" w:rsidP="006079FC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Sebelum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testing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dimulai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setiap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tester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harus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memiliki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B3EE196" w14:textId="77777777" w:rsidR="00FA58DF" w:rsidRPr="006079FC" w:rsidRDefault="00FA58DF" w:rsidP="006079FC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Akses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ke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aplikasi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Shopee </w:t>
      </w:r>
    </w:p>
    <w:p w14:paraId="54DCFF9F" w14:textId="77777777" w:rsidR="00FA58DF" w:rsidRPr="006079FC" w:rsidRDefault="00FA58DF" w:rsidP="006079FC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Browser (Google Chrome) </w:t>
      </w:r>
    </w:p>
    <w:p w14:paraId="4F0F39F4" w14:textId="77777777" w:rsidR="00FA58DF" w:rsidRPr="006079FC" w:rsidRDefault="00FA58DF" w:rsidP="006079FC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Koneksi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internet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stabil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E32689C" w14:textId="0EC24CF6" w:rsidR="00FA58DF" w:rsidRPr="006079FC" w:rsidRDefault="00FA58DF" w:rsidP="006079FC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>Akses ke file test case (Microsoft Excel)</w:t>
      </w:r>
    </w:p>
    <w:p w14:paraId="5EF4ACF1" w14:textId="77777777" w:rsidR="00E23EA3" w:rsidRPr="006079FC" w:rsidRDefault="00E23EA3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6B9B8DB0" w14:textId="77777777" w:rsidR="00E23EA3" w:rsidRPr="006079FC" w:rsidRDefault="00E23EA3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bookmarkStart w:id="80" w:name="_Toc156187785"/>
      <w:r w:rsidRPr="006079FC">
        <w:rPr>
          <w:rFonts w:ascii="Times New Roman" w:hAnsi="Times New Roman" w:cs="Times New Roman"/>
        </w:rPr>
        <w:t>Data Requirements</w:t>
      </w:r>
      <w:bookmarkEnd w:id="80"/>
    </w:p>
    <w:p w14:paraId="4F147030" w14:textId="77777777" w:rsidR="00FA58DF" w:rsidRPr="006079FC" w:rsidRDefault="00FA58DF" w:rsidP="006079FC">
      <w:pPr>
        <w:pStyle w:val="NormalBulleted"/>
        <w:numPr>
          <w:ilvl w:val="0"/>
          <w:numId w:val="0"/>
        </w:numPr>
        <w:spacing w:line="360" w:lineRule="auto"/>
        <w:rPr>
          <w:rFonts w:ascii="Times New Roman" w:hAnsi="Times New Roman"/>
          <w:sz w:val="20"/>
          <w:szCs w:val="20"/>
          <w:lang w:val="en-US"/>
        </w:rPr>
      </w:pPr>
      <w:r w:rsidRPr="006079FC">
        <w:rPr>
          <w:rFonts w:ascii="Times New Roman" w:hAnsi="Times New Roman"/>
          <w:sz w:val="20"/>
          <w:szCs w:val="20"/>
          <w:lang w:val="en-US"/>
        </w:rPr>
        <w:t xml:space="preserve">Data yang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dibutuhkan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untuk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 testing:</w:t>
      </w:r>
    </w:p>
    <w:p w14:paraId="65EE0637" w14:textId="77777777" w:rsidR="00FA58DF" w:rsidRPr="006079FC" w:rsidRDefault="00FA58DF" w:rsidP="006079FC">
      <w:pPr>
        <w:pStyle w:val="NormalBulleted"/>
        <w:numPr>
          <w:ilvl w:val="0"/>
          <w:numId w:val="42"/>
        </w:numPr>
        <w:spacing w:line="360" w:lineRule="auto"/>
        <w:rPr>
          <w:rFonts w:ascii="Times New Roman" w:hAnsi="Times New Roman"/>
          <w:sz w:val="20"/>
          <w:szCs w:val="20"/>
          <w:lang w:val="en-US"/>
        </w:rPr>
      </w:pPr>
      <w:r w:rsidRPr="006079FC">
        <w:rPr>
          <w:rFonts w:ascii="Times New Roman" w:hAnsi="Times New Roman"/>
          <w:sz w:val="20"/>
          <w:szCs w:val="20"/>
          <w:lang w:val="en-US"/>
        </w:rPr>
        <w:t xml:space="preserve">Keyword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umum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 (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contoh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: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sepatu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,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tas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) </w:t>
      </w:r>
    </w:p>
    <w:p w14:paraId="13BAFD7B" w14:textId="77777777" w:rsidR="00FA58DF" w:rsidRPr="006079FC" w:rsidRDefault="00FA58DF" w:rsidP="006079FC">
      <w:pPr>
        <w:pStyle w:val="NormalBulleted"/>
        <w:numPr>
          <w:ilvl w:val="0"/>
          <w:numId w:val="42"/>
        </w:numPr>
        <w:spacing w:line="360" w:lineRule="auto"/>
        <w:rPr>
          <w:rFonts w:ascii="Times New Roman" w:hAnsi="Times New Roman"/>
          <w:sz w:val="20"/>
          <w:szCs w:val="20"/>
          <w:lang w:val="en-US"/>
        </w:rPr>
      </w:pPr>
      <w:r w:rsidRPr="006079FC">
        <w:rPr>
          <w:rFonts w:ascii="Times New Roman" w:hAnsi="Times New Roman"/>
          <w:sz w:val="20"/>
          <w:szCs w:val="20"/>
          <w:lang w:val="en-US"/>
        </w:rPr>
        <w:t xml:space="preserve">Keyword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spesifik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 (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contoh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: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sepatu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olahraga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pria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) </w:t>
      </w:r>
    </w:p>
    <w:p w14:paraId="754EA7E4" w14:textId="243155F2" w:rsidR="00FA58DF" w:rsidRPr="006079FC" w:rsidRDefault="00FA58DF" w:rsidP="006079FC">
      <w:pPr>
        <w:pStyle w:val="NormalBulleted"/>
        <w:numPr>
          <w:ilvl w:val="0"/>
          <w:numId w:val="42"/>
        </w:numPr>
        <w:spacing w:line="360" w:lineRule="auto"/>
        <w:rPr>
          <w:rFonts w:ascii="Times New Roman" w:hAnsi="Times New Roman"/>
          <w:sz w:val="20"/>
          <w:szCs w:val="20"/>
          <w:lang w:val="en-US"/>
        </w:rPr>
      </w:pPr>
      <w:r w:rsidRPr="006079FC">
        <w:rPr>
          <w:rFonts w:ascii="Times New Roman" w:hAnsi="Times New Roman"/>
          <w:sz w:val="20"/>
          <w:szCs w:val="20"/>
          <w:lang w:val="en-US"/>
        </w:rPr>
        <w:t xml:space="preserve">Input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tidak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 valid (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simbol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,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kosong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,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angka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/>
          <w:sz w:val="20"/>
          <w:szCs w:val="20"/>
          <w:lang w:val="en-US"/>
        </w:rPr>
        <w:t>acak</w:t>
      </w:r>
      <w:proofErr w:type="spellEnd"/>
      <w:r w:rsidRPr="006079FC">
        <w:rPr>
          <w:rFonts w:ascii="Times New Roman" w:hAnsi="Times New Roman"/>
          <w:sz w:val="20"/>
          <w:szCs w:val="20"/>
          <w:lang w:val="en-US"/>
        </w:rPr>
        <w:t>)</w:t>
      </w:r>
    </w:p>
    <w:p w14:paraId="553A2A16" w14:textId="77777777" w:rsidR="00E23EA3" w:rsidRPr="006079FC" w:rsidRDefault="00E23EA3" w:rsidP="006079FC">
      <w:pPr>
        <w:pStyle w:val="NormalBulleted"/>
        <w:numPr>
          <w:ilvl w:val="0"/>
          <w:numId w:val="0"/>
        </w:numPr>
        <w:spacing w:line="360" w:lineRule="auto"/>
        <w:rPr>
          <w:rFonts w:ascii="Times New Roman" w:hAnsi="Times New Roman"/>
        </w:rPr>
      </w:pPr>
    </w:p>
    <w:p w14:paraId="336D7399" w14:textId="77777777" w:rsidR="00E23EA3" w:rsidRPr="006079FC" w:rsidRDefault="00E23EA3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bookmarkStart w:id="81" w:name="_Toc156187786"/>
      <w:r w:rsidRPr="006079FC">
        <w:rPr>
          <w:rFonts w:ascii="Times New Roman" w:hAnsi="Times New Roman" w:cs="Times New Roman"/>
        </w:rPr>
        <w:t>Resources &amp; Skills</w:t>
      </w:r>
      <w:bookmarkEnd w:id="81"/>
    </w:p>
    <w:p w14:paraId="1139A74B" w14:textId="77777777" w:rsidR="00FA58DF" w:rsidRPr="006079FC" w:rsidRDefault="00FA58DF" w:rsidP="006079FC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Sumber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daya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dibutuhkan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220008C" w14:textId="77777777" w:rsidR="00FA58DF" w:rsidRPr="006079FC" w:rsidRDefault="00FA58DF" w:rsidP="006079FC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1 QA Tester </w:t>
      </w:r>
    </w:p>
    <w:p w14:paraId="30927B4A" w14:textId="77777777" w:rsidR="00FA58DF" w:rsidRPr="006079FC" w:rsidRDefault="00FA58DF" w:rsidP="006079FC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Memahami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dasar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software </w:t>
      </w:r>
    </w:p>
    <w:p w14:paraId="2015539A" w14:textId="2B352328" w:rsidR="00FA58DF" w:rsidRPr="006079FC" w:rsidRDefault="00FA58DF" w:rsidP="006079FC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Mampu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menggunakan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browser dan Excel</w:t>
      </w:r>
    </w:p>
    <w:p w14:paraId="60628981" w14:textId="77777777" w:rsidR="00E23EA3" w:rsidRPr="006079FC" w:rsidRDefault="00E23EA3" w:rsidP="006079FC">
      <w:pPr>
        <w:spacing w:line="360" w:lineRule="auto"/>
        <w:rPr>
          <w:rFonts w:ascii="Times New Roman" w:hAnsi="Times New Roman" w:cs="Times New Roman"/>
        </w:rPr>
      </w:pPr>
    </w:p>
    <w:p w14:paraId="3F42144C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82" w:name="_Toc156187787"/>
      <w:bookmarkStart w:id="83" w:name="_Toc205873056"/>
      <w:bookmarkStart w:id="84" w:name="_Toc311545391"/>
      <w:bookmarkStart w:id="85" w:name="_Toc227848651"/>
      <w:r w:rsidRPr="006079FC">
        <w:rPr>
          <w:rFonts w:ascii="Times New Roman" w:hAnsi="Times New Roman" w:cs="Times New Roman"/>
        </w:rPr>
        <w:t>Testing Tools</w:t>
      </w:r>
      <w:bookmarkEnd w:id="82"/>
      <w:bookmarkEnd w:id="83"/>
      <w:bookmarkEnd w:id="84"/>
      <w:bookmarkEnd w:id="85"/>
    </w:p>
    <w:p w14:paraId="651179CE" w14:textId="77777777" w:rsidR="00E23EA3" w:rsidRPr="00910BC6" w:rsidRDefault="00E23EA3" w:rsidP="006079FC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Detail the tools to be used for testing. </w:t>
      </w:r>
    </w:p>
    <w:p w14:paraId="6A7AB7A3" w14:textId="77777777" w:rsidR="00E23EA3" w:rsidRPr="00910BC6" w:rsidRDefault="00E23EA3" w:rsidP="006079FC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For example: </w:t>
      </w:r>
    </w:p>
    <w:p w14:paraId="00E3E653" w14:textId="77777777" w:rsidR="00E23EA3" w:rsidRPr="00910BC6" w:rsidRDefault="00E23EA3" w:rsidP="00910BC6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>The following tools will be used for testing:</w:t>
      </w:r>
    </w:p>
    <w:tbl>
      <w:tblPr>
        <w:tblStyle w:val="TableGrid"/>
        <w:tblW w:w="8748" w:type="dxa"/>
        <w:tblInd w:w="108" w:type="dxa"/>
        <w:tblLook w:val="01E0" w:firstRow="1" w:lastRow="1" w:firstColumn="1" w:lastColumn="1" w:noHBand="0" w:noVBand="0"/>
      </w:tblPr>
      <w:tblGrid>
        <w:gridCol w:w="2628"/>
        <w:gridCol w:w="6120"/>
      </w:tblGrid>
      <w:tr w:rsidR="00E23EA3" w:rsidRPr="006079FC" w14:paraId="200CA37B" w14:textId="77777777" w:rsidTr="006E3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8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4207A62A" w14:textId="77777777" w:rsidR="00E23EA3" w:rsidRPr="006079FC" w:rsidRDefault="00E23EA3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Process</w:t>
            </w:r>
          </w:p>
        </w:tc>
        <w:tc>
          <w:tcPr>
            <w:tcW w:w="612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3A7E72F3" w14:textId="77777777" w:rsidR="00E23EA3" w:rsidRPr="006079FC" w:rsidRDefault="00E23EA3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Tool</w:t>
            </w:r>
          </w:p>
        </w:tc>
      </w:tr>
      <w:tr w:rsidR="00E23EA3" w:rsidRPr="006079FC" w14:paraId="74D99564" w14:textId="77777777" w:rsidTr="00D728D9">
        <w:tc>
          <w:tcPr>
            <w:tcW w:w="2628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FE858F0" w14:textId="14085DCF" w:rsidR="00E23EA3" w:rsidRPr="006079FC" w:rsidRDefault="00E23EA3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Test case </w:t>
            </w:r>
          </w:p>
        </w:tc>
        <w:tc>
          <w:tcPr>
            <w:tcW w:w="612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2FA8ABF5" w14:textId="3A4061B2" w:rsidR="00E23EA3" w:rsidRPr="006079FC" w:rsidRDefault="00E23EA3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Microsoft </w:t>
            </w:r>
            <w:r w:rsidR="00FA799F" w:rsidRPr="006079FC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</w:p>
        </w:tc>
      </w:tr>
      <w:tr w:rsidR="00E23EA3" w:rsidRPr="006079FC" w14:paraId="329EB31D" w14:textId="77777777" w:rsidTr="00D728D9">
        <w:tc>
          <w:tcPr>
            <w:tcW w:w="2628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A4510CB" w14:textId="081D0C8B" w:rsidR="00E23EA3" w:rsidRPr="006079FC" w:rsidRDefault="00FA799F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E23EA3" w:rsidRPr="006079FC">
              <w:rPr>
                <w:rFonts w:ascii="Times New Roman" w:hAnsi="Times New Roman" w:cs="Times New Roman"/>
                <w:sz w:val="20"/>
                <w:szCs w:val="20"/>
              </w:rPr>
              <w:t>racking</w:t>
            </w:r>
          </w:p>
        </w:tc>
        <w:tc>
          <w:tcPr>
            <w:tcW w:w="612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26A21224" w14:textId="77777777" w:rsidR="00E23EA3" w:rsidRPr="006079FC" w:rsidRDefault="00E23EA3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Microsoft Excel</w:t>
            </w:r>
          </w:p>
        </w:tc>
      </w:tr>
      <w:tr w:rsidR="00E23EA3" w:rsidRPr="006079FC" w14:paraId="3E30952F" w14:textId="77777777" w:rsidTr="00D728D9">
        <w:tc>
          <w:tcPr>
            <w:tcW w:w="2628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D4A36AE" w14:textId="77777777" w:rsidR="00E23EA3" w:rsidRPr="006079FC" w:rsidRDefault="00E23EA3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Test case execution</w:t>
            </w:r>
          </w:p>
        </w:tc>
        <w:tc>
          <w:tcPr>
            <w:tcW w:w="612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73206E33" w14:textId="77777777" w:rsidR="00E23EA3" w:rsidRPr="006079FC" w:rsidRDefault="00E23EA3" w:rsidP="006079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Manual</w:t>
            </w:r>
          </w:p>
        </w:tc>
      </w:tr>
    </w:tbl>
    <w:p w14:paraId="0CB95798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86" w:name="_Toc156187788"/>
      <w:bookmarkStart w:id="87" w:name="_Toc205873057"/>
      <w:bookmarkStart w:id="88" w:name="_Toc311545392"/>
      <w:bookmarkStart w:id="89" w:name="_Toc227848652"/>
      <w:r w:rsidRPr="006079FC">
        <w:rPr>
          <w:rFonts w:ascii="Times New Roman" w:hAnsi="Times New Roman" w:cs="Times New Roman"/>
        </w:rPr>
        <w:t>Testing Handover Procedure</w:t>
      </w:r>
      <w:bookmarkEnd w:id="86"/>
      <w:bookmarkEnd w:id="87"/>
      <w:bookmarkEnd w:id="88"/>
      <w:bookmarkEnd w:id="89"/>
    </w:p>
    <w:p w14:paraId="38DE52E8" w14:textId="657858E0" w:rsidR="00FA799F" w:rsidRPr="006079FC" w:rsidRDefault="00FA799F" w:rsidP="006079FC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Hasil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dan bug yang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ditemukan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akan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diserahkan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kepada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developer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diperbaiki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sebelum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dilakukan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pengujian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ulang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D621BEA" w14:textId="441F5490" w:rsidR="00E23EA3" w:rsidRPr="006079FC" w:rsidRDefault="00E23EA3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7D5B499" w14:textId="77777777" w:rsidR="00E23EA3" w:rsidRPr="006079FC" w:rsidRDefault="00E23EA3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90" w:name="_Toc311545393"/>
      <w:bookmarkStart w:id="91" w:name="_Toc227848653"/>
      <w:r w:rsidRPr="006079FC">
        <w:rPr>
          <w:rFonts w:ascii="Times New Roman" w:hAnsi="Times New Roman" w:cs="Times New Roman"/>
        </w:rPr>
        <w:t>Testing Metrics</w:t>
      </w:r>
      <w:bookmarkEnd w:id="90"/>
      <w:bookmarkEnd w:id="91"/>
    </w:p>
    <w:p w14:paraId="5C7E548E" w14:textId="6C68982A" w:rsidR="00E23EA3" w:rsidRPr="006079FC" w:rsidRDefault="00FA799F" w:rsidP="006079FC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text case yang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gagal</w:t>
      </w:r>
      <w:proofErr w:type="spellEnd"/>
    </w:p>
    <w:p w14:paraId="0B4CA69F" w14:textId="25A29B74" w:rsidR="00FA799F" w:rsidRPr="006079FC" w:rsidRDefault="00FA799F" w:rsidP="006079FC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bug yang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ditemukan</w:t>
      </w:r>
      <w:proofErr w:type="spellEnd"/>
    </w:p>
    <w:p w14:paraId="757EB8E7" w14:textId="77777777" w:rsidR="004A5D49" w:rsidRPr="006079FC" w:rsidRDefault="00D142F5" w:rsidP="006079FC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92" w:name="_Ref285700819"/>
      <w:bookmarkStart w:id="93" w:name="_Ref285700823"/>
      <w:bookmarkStart w:id="94" w:name="_Toc227848654"/>
      <w:r w:rsidRPr="006079FC">
        <w:rPr>
          <w:rFonts w:ascii="Times New Roman" w:hAnsi="Times New Roman" w:cs="Times New Roman"/>
        </w:rPr>
        <w:lastRenderedPageBreak/>
        <w:t>Test Environment Plan</w:t>
      </w:r>
      <w:bookmarkEnd w:id="94"/>
    </w:p>
    <w:p w14:paraId="198876A6" w14:textId="65C0C6A4" w:rsidR="00D142F5" w:rsidRPr="006079FC" w:rsidRDefault="00D142F5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95" w:name="_Toc311545395"/>
      <w:bookmarkStart w:id="96" w:name="_Toc227848655"/>
      <w:r w:rsidRPr="006079FC">
        <w:rPr>
          <w:rFonts w:ascii="Times New Roman" w:hAnsi="Times New Roman" w:cs="Times New Roman"/>
        </w:rPr>
        <w:t>Test Environment</w:t>
      </w:r>
      <w:bookmarkEnd w:id="96"/>
      <w:r w:rsidRPr="006079FC">
        <w:rPr>
          <w:rFonts w:ascii="Times New Roman" w:hAnsi="Times New Roman" w:cs="Times New Roman"/>
        </w:rPr>
        <w:t xml:space="preserve"> </w:t>
      </w:r>
      <w:bookmarkEnd w:id="95"/>
    </w:p>
    <w:p w14:paraId="6141D330" w14:textId="1DC9725C" w:rsidR="00D142F5" w:rsidRPr="006079FC" w:rsidRDefault="00FA799F" w:rsidP="006079FC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</w:rPr>
        <w:t>Pengujian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oleh 1 QA tester.</w:t>
      </w:r>
    </w:p>
    <w:p w14:paraId="354FC768" w14:textId="77777777" w:rsidR="00D142F5" w:rsidRPr="006079FC" w:rsidRDefault="00D142F5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601" w:hanging="578"/>
        <w:textAlignment w:val="baseline"/>
        <w:rPr>
          <w:rFonts w:ascii="Times New Roman" w:hAnsi="Times New Roman" w:cs="Times New Roman"/>
        </w:rPr>
      </w:pPr>
      <w:bookmarkStart w:id="97" w:name="_Toc205784096"/>
      <w:bookmarkStart w:id="98" w:name="_Toc311545396"/>
      <w:bookmarkStart w:id="99" w:name="_Toc227848656"/>
      <w:r w:rsidRPr="006079FC">
        <w:rPr>
          <w:rFonts w:ascii="Times New Roman" w:hAnsi="Times New Roman" w:cs="Times New Roman"/>
        </w:rPr>
        <w:t>Test Environment Details</w:t>
      </w:r>
      <w:bookmarkEnd w:id="97"/>
      <w:bookmarkEnd w:id="98"/>
      <w:bookmarkEnd w:id="99"/>
    </w:p>
    <w:p w14:paraId="50A1BAFF" w14:textId="77777777" w:rsidR="00D142F5" w:rsidRPr="006079FC" w:rsidRDefault="00D142F5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r w:rsidRPr="006079FC">
        <w:rPr>
          <w:rFonts w:ascii="Times New Roman" w:hAnsi="Times New Roman" w:cs="Times New Roman"/>
        </w:rPr>
        <w:t>Testers</w:t>
      </w:r>
    </w:p>
    <w:p w14:paraId="3700CE50" w14:textId="77777777" w:rsidR="00FA58DF" w:rsidRPr="006079FC" w:rsidRDefault="00FA58DF" w:rsidP="006079FC">
      <w:pPr>
        <w:pStyle w:val="ListParagraph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120" w:line="360" w:lineRule="auto"/>
        <w:textAlignment w:val="baseline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Jumlah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tester: 1 orang </w:t>
      </w:r>
    </w:p>
    <w:p w14:paraId="79DB5DB9" w14:textId="77777777" w:rsidR="00FA58DF" w:rsidRPr="006079FC" w:rsidRDefault="00FA58DF" w:rsidP="006079FC">
      <w:pPr>
        <w:pStyle w:val="ListParagraph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120" w:line="360" w:lineRule="auto"/>
        <w:textAlignment w:val="baseline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Akses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aplikasi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Shopee </w:t>
      </w:r>
    </w:p>
    <w:p w14:paraId="32F7D85A" w14:textId="7BFB7C45" w:rsidR="00D142F5" w:rsidRPr="006079FC" w:rsidRDefault="00FA58DF" w:rsidP="006079FC">
      <w:pPr>
        <w:pStyle w:val="ListParagraph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120" w:line="360" w:lineRule="auto"/>
        <w:textAlignment w:val="baseline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Perangkat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: laptop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atau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smartphone</w:t>
      </w:r>
    </w:p>
    <w:p w14:paraId="6933CCBC" w14:textId="77777777" w:rsidR="00D142F5" w:rsidRPr="006079FC" w:rsidRDefault="00D142F5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r w:rsidRPr="006079FC">
        <w:rPr>
          <w:rFonts w:ascii="Times New Roman" w:hAnsi="Times New Roman" w:cs="Times New Roman"/>
        </w:rPr>
        <w:t>Hardware and Firmware</w:t>
      </w:r>
    </w:p>
    <w:p w14:paraId="4E6D0AE8" w14:textId="77777777" w:rsidR="00FA58DF" w:rsidRPr="006079FC" w:rsidRDefault="00FA58DF" w:rsidP="006079FC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Laptop / Smartphone  </w:t>
      </w:r>
    </w:p>
    <w:p w14:paraId="22A85DEA" w14:textId="77777777" w:rsidR="00FA58DF" w:rsidRPr="006079FC" w:rsidRDefault="00FA58DF" w:rsidP="006079FC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Koneksi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internet </w:t>
      </w:r>
    </w:p>
    <w:p w14:paraId="0342328D" w14:textId="6A142A51" w:rsidR="00D142F5" w:rsidRPr="006079FC" w:rsidRDefault="00FA58DF" w:rsidP="006079FC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Digunakan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selama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proses testing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berlangsung</w:t>
      </w:r>
      <w:proofErr w:type="spellEnd"/>
    </w:p>
    <w:p w14:paraId="1D99EE11" w14:textId="77777777" w:rsidR="00D142F5" w:rsidRPr="006079FC" w:rsidRDefault="00D142F5" w:rsidP="006079FC">
      <w:pPr>
        <w:spacing w:line="360" w:lineRule="auto"/>
        <w:rPr>
          <w:rFonts w:ascii="Times New Roman" w:hAnsi="Times New Roman" w:cs="Times New Roman"/>
        </w:rPr>
      </w:pPr>
    </w:p>
    <w:p w14:paraId="354EC76A" w14:textId="77777777" w:rsidR="00D142F5" w:rsidRPr="006079FC" w:rsidRDefault="00D142F5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r w:rsidRPr="006079FC">
        <w:rPr>
          <w:rFonts w:ascii="Times New Roman" w:hAnsi="Times New Roman" w:cs="Times New Roman"/>
        </w:rPr>
        <w:t>Software</w:t>
      </w:r>
    </w:p>
    <w:p w14:paraId="1699B900" w14:textId="77777777" w:rsidR="00FA58DF" w:rsidRPr="006079FC" w:rsidRDefault="00FA58DF" w:rsidP="006079FC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Google Chrome </w:t>
      </w:r>
    </w:p>
    <w:p w14:paraId="7FBF14A7" w14:textId="77777777" w:rsidR="00FA58DF" w:rsidRPr="006079FC" w:rsidRDefault="00FA58DF" w:rsidP="006079FC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operasi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Android / Windows </w:t>
      </w:r>
    </w:p>
    <w:p w14:paraId="2A44F1B2" w14:textId="608845EC" w:rsidR="00D142F5" w:rsidRPr="006079FC" w:rsidRDefault="00FA58DF" w:rsidP="006079FC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Aplikasi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Shopee</w:t>
      </w:r>
    </w:p>
    <w:p w14:paraId="31F8F861" w14:textId="77777777" w:rsidR="00D142F5" w:rsidRPr="006079FC" w:rsidRDefault="00D142F5" w:rsidP="006079FC">
      <w:pPr>
        <w:spacing w:line="360" w:lineRule="auto"/>
        <w:rPr>
          <w:rFonts w:ascii="Times New Roman" w:hAnsi="Times New Roman" w:cs="Times New Roman"/>
        </w:rPr>
      </w:pPr>
    </w:p>
    <w:p w14:paraId="375D7C5A" w14:textId="77777777" w:rsidR="00D142F5" w:rsidRPr="006079FC" w:rsidRDefault="00D142F5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r w:rsidRPr="006079FC">
        <w:rPr>
          <w:rFonts w:ascii="Times New Roman" w:hAnsi="Times New Roman" w:cs="Times New Roman"/>
        </w:rPr>
        <w:t>Interfaces</w:t>
      </w:r>
    </w:p>
    <w:p w14:paraId="664CC5C9" w14:textId="77777777" w:rsidR="00FA58DF" w:rsidRPr="006079FC" w:rsidRDefault="00FA58DF" w:rsidP="006079FC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Koneksi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ke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server Shopee </w:t>
      </w:r>
    </w:p>
    <w:p w14:paraId="18785DBE" w14:textId="5F554BE0" w:rsidR="00D142F5" w:rsidRPr="006079FC" w:rsidRDefault="00FA58DF" w:rsidP="006079FC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Akses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ke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database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produk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secara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tidak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langsung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melalui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CB0FBB8" w14:textId="77777777" w:rsidR="00D142F5" w:rsidRPr="006079FC" w:rsidRDefault="00D142F5" w:rsidP="006079FC">
      <w:pPr>
        <w:spacing w:line="360" w:lineRule="auto"/>
        <w:rPr>
          <w:rFonts w:ascii="Times New Roman" w:hAnsi="Times New Roman" w:cs="Times New Roman"/>
        </w:rPr>
      </w:pPr>
    </w:p>
    <w:p w14:paraId="0CB59671" w14:textId="77777777" w:rsidR="00D142F5" w:rsidRPr="006079FC" w:rsidRDefault="00D142F5" w:rsidP="006079FC">
      <w:pPr>
        <w:pStyle w:val="Heading3"/>
        <w:keepLines w:val="0"/>
        <w:tabs>
          <w:tab w:val="num" w:pos="740"/>
        </w:tabs>
        <w:overflowPunct w:val="0"/>
        <w:autoSpaceDE w:val="0"/>
        <w:autoSpaceDN w:val="0"/>
        <w:adjustRightInd w:val="0"/>
        <w:spacing w:before="120" w:after="120" w:line="360" w:lineRule="auto"/>
        <w:ind w:left="740" w:hanging="720"/>
        <w:textAlignment w:val="baseline"/>
        <w:rPr>
          <w:rFonts w:ascii="Times New Roman" w:hAnsi="Times New Roman" w:cs="Times New Roman"/>
        </w:rPr>
      </w:pPr>
      <w:r w:rsidRPr="006079FC">
        <w:rPr>
          <w:rFonts w:ascii="Times New Roman" w:hAnsi="Times New Roman" w:cs="Times New Roman"/>
        </w:rPr>
        <w:t>Other Materials</w:t>
      </w:r>
    </w:p>
    <w:p w14:paraId="20069C78" w14:textId="77777777" w:rsidR="00FA58DF" w:rsidRPr="006079FC" w:rsidRDefault="00FA58DF" w:rsidP="006079FC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Test case document (Excel) </w:t>
      </w:r>
    </w:p>
    <w:p w14:paraId="485AEF52" w14:textId="77777777" w:rsidR="00FA58DF" w:rsidRPr="006079FC" w:rsidRDefault="00FA58DF" w:rsidP="006079FC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Koneksi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internet </w:t>
      </w:r>
    </w:p>
    <w:p w14:paraId="2D59234D" w14:textId="639BED43" w:rsidR="00D142F5" w:rsidRPr="006079FC" w:rsidRDefault="00FA58DF" w:rsidP="006079FC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Dokumentasi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fitur</w:t>
      </w:r>
      <w:proofErr w:type="spellEnd"/>
    </w:p>
    <w:p w14:paraId="4FAC07EE" w14:textId="77777777" w:rsidR="00D142F5" w:rsidRPr="006079FC" w:rsidRDefault="00D142F5" w:rsidP="006079FC">
      <w:pPr>
        <w:spacing w:line="360" w:lineRule="auto"/>
        <w:rPr>
          <w:rFonts w:ascii="Times New Roman" w:hAnsi="Times New Roman" w:cs="Times New Roman"/>
        </w:rPr>
      </w:pPr>
      <w:bookmarkStart w:id="100" w:name="_Toc205784097"/>
    </w:p>
    <w:p w14:paraId="15B90FD4" w14:textId="77777777" w:rsidR="00D142F5" w:rsidRPr="006079FC" w:rsidRDefault="00D142F5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101" w:name="_Toc311545397"/>
      <w:bookmarkStart w:id="102" w:name="_Toc227848657"/>
      <w:bookmarkEnd w:id="100"/>
      <w:r w:rsidRPr="006079FC">
        <w:rPr>
          <w:rFonts w:ascii="Times New Roman" w:hAnsi="Times New Roman" w:cs="Times New Roman"/>
        </w:rPr>
        <w:lastRenderedPageBreak/>
        <w:t>Establishing Environment</w:t>
      </w:r>
      <w:bookmarkEnd w:id="101"/>
      <w:bookmarkEnd w:id="102"/>
    </w:p>
    <w:p w14:paraId="77A0EDBC" w14:textId="77777777" w:rsidR="00D142F5" w:rsidRPr="00910BC6" w:rsidRDefault="00D142F5" w:rsidP="006079FC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>Define the plan for establishing the testing environment, and responsibilities. This should include acquisition of each element, setup, installation and testing the environment.</w:t>
      </w:r>
    </w:p>
    <w:p w14:paraId="73CD4E90" w14:textId="77777777" w:rsidR="00D142F5" w:rsidRPr="006079FC" w:rsidRDefault="00D142F5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8143" w:type="dxa"/>
        <w:tblInd w:w="108" w:type="dxa"/>
        <w:tblLook w:val="01E0" w:firstRow="1" w:lastRow="1" w:firstColumn="1" w:lastColumn="1" w:noHBand="0" w:noVBand="0"/>
      </w:tblPr>
      <w:tblGrid>
        <w:gridCol w:w="2340"/>
        <w:gridCol w:w="1819"/>
        <w:gridCol w:w="1601"/>
        <w:gridCol w:w="1260"/>
        <w:gridCol w:w="1123"/>
      </w:tblGrid>
      <w:tr w:rsidR="00D142F5" w:rsidRPr="006079FC" w14:paraId="12467BCF" w14:textId="77777777" w:rsidTr="006E3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264BE186" w14:textId="77777777" w:rsidR="00D142F5" w:rsidRPr="006079FC" w:rsidRDefault="00D142F5" w:rsidP="006079FC">
            <w:pPr>
              <w:pStyle w:val="TableTitle"/>
              <w:spacing w:line="360" w:lineRule="auto"/>
              <w:rPr>
                <w:rFonts w:ascii="Times New Roman" w:hAnsi="Times New Roman"/>
                <w:color w:val="000000" w:themeColor="text1"/>
              </w:rPr>
            </w:pPr>
            <w:r w:rsidRPr="006079FC">
              <w:rPr>
                <w:rFonts w:ascii="Times New Roman" w:hAnsi="Times New Roman"/>
                <w:color w:val="000000" w:themeColor="text1"/>
              </w:rPr>
              <w:t>Task</w:t>
            </w:r>
          </w:p>
        </w:tc>
        <w:tc>
          <w:tcPr>
            <w:tcW w:w="1819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4817AB38" w14:textId="77777777" w:rsidR="00D142F5" w:rsidRPr="006079FC" w:rsidRDefault="00D142F5" w:rsidP="006079FC">
            <w:pPr>
              <w:pStyle w:val="TableTitle"/>
              <w:spacing w:line="360" w:lineRule="auto"/>
              <w:rPr>
                <w:rFonts w:ascii="Times New Roman" w:hAnsi="Times New Roman"/>
                <w:color w:val="000000" w:themeColor="text1"/>
              </w:rPr>
            </w:pPr>
            <w:r w:rsidRPr="006079FC">
              <w:rPr>
                <w:rFonts w:ascii="Times New Roman" w:hAnsi="Times New Roman"/>
                <w:color w:val="000000" w:themeColor="text1"/>
              </w:rPr>
              <w:t>Requirements</w:t>
            </w:r>
          </w:p>
        </w:tc>
        <w:tc>
          <w:tcPr>
            <w:tcW w:w="1601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4F105F81" w14:textId="77777777" w:rsidR="00D142F5" w:rsidRPr="006079FC" w:rsidRDefault="00D142F5" w:rsidP="006079FC">
            <w:pPr>
              <w:pStyle w:val="TableTitle"/>
              <w:spacing w:line="360" w:lineRule="auto"/>
              <w:rPr>
                <w:rFonts w:ascii="Times New Roman" w:hAnsi="Times New Roman"/>
                <w:color w:val="000000" w:themeColor="text1"/>
              </w:rPr>
            </w:pPr>
            <w:r w:rsidRPr="006079FC">
              <w:rPr>
                <w:rFonts w:ascii="Times New Roman" w:hAnsi="Times New Roman"/>
                <w:color w:val="000000" w:themeColor="text1"/>
              </w:rPr>
              <w:t>Responsibility</w:t>
            </w:r>
          </w:p>
        </w:tc>
        <w:tc>
          <w:tcPr>
            <w:tcW w:w="126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422CC1BD" w14:textId="77777777" w:rsidR="00D142F5" w:rsidRPr="006079FC" w:rsidRDefault="00D142F5" w:rsidP="006079FC">
            <w:pPr>
              <w:pStyle w:val="TableTitle"/>
              <w:spacing w:line="360" w:lineRule="auto"/>
              <w:rPr>
                <w:rFonts w:ascii="Times New Roman" w:hAnsi="Times New Roman"/>
                <w:color w:val="000000" w:themeColor="text1"/>
              </w:rPr>
            </w:pPr>
            <w:r w:rsidRPr="006079FC">
              <w:rPr>
                <w:rFonts w:ascii="Times New Roman" w:hAnsi="Times New Roman"/>
                <w:color w:val="000000" w:themeColor="text1"/>
              </w:rPr>
              <w:t>Start Date</w:t>
            </w:r>
          </w:p>
        </w:tc>
        <w:tc>
          <w:tcPr>
            <w:tcW w:w="1123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4A113C63" w14:textId="77777777" w:rsidR="00D142F5" w:rsidRPr="006079FC" w:rsidRDefault="00D142F5" w:rsidP="006079FC">
            <w:pPr>
              <w:pStyle w:val="TableTitle"/>
              <w:spacing w:line="360" w:lineRule="auto"/>
              <w:rPr>
                <w:rFonts w:ascii="Times New Roman" w:hAnsi="Times New Roman"/>
                <w:color w:val="000000" w:themeColor="text1"/>
              </w:rPr>
            </w:pPr>
            <w:r w:rsidRPr="006079FC">
              <w:rPr>
                <w:rFonts w:ascii="Times New Roman" w:hAnsi="Times New Roman"/>
                <w:color w:val="000000" w:themeColor="text1"/>
              </w:rPr>
              <w:t>End Date</w:t>
            </w:r>
          </w:p>
        </w:tc>
      </w:tr>
      <w:tr w:rsidR="00D142F5" w:rsidRPr="006079FC" w14:paraId="33555F3C" w14:textId="77777777" w:rsidTr="00D142F5">
        <w:tc>
          <w:tcPr>
            <w:tcW w:w="234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5085F82" w14:textId="3936EBC0" w:rsidR="00D142F5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 xml:space="preserve">Setup </w:t>
            </w:r>
            <w:proofErr w:type="spellStart"/>
            <w:r w:rsidRPr="006079FC">
              <w:rPr>
                <w:rFonts w:ascii="Times New Roman" w:hAnsi="Times New Roman"/>
                <w:color w:val="auto"/>
              </w:rPr>
              <w:t>perangkat</w:t>
            </w:r>
            <w:proofErr w:type="spellEnd"/>
          </w:p>
        </w:tc>
        <w:tc>
          <w:tcPr>
            <w:tcW w:w="1819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D44D79E" w14:textId="3968B4A5" w:rsidR="00D142F5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Laptop &amp; internet</w:t>
            </w:r>
          </w:p>
        </w:tc>
        <w:tc>
          <w:tcPr>
            <w:tcW w:w="1601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510969F" w14:textId="66677854" w:rsidR="00D142F5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Tester</w:t>
            </w:r>
          </w:p>
        </w:tc>
        <w:tc>
          <w:tcPr>
            <w:tcW w:w="126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86F43E1" w14:textId="4017E32D" w:rsidR="00D142F5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Day 1</w:t>
            </w:r>
          </w:p>
        </w:tc>
        <w:tc>
          <w:tcPr>
            <w:tcW w:w="1123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7F8BDAC9" w14:textId="361BF555" w:rsidR="00D142F5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Day 1</w:t>
            </w:r>
          </w:p>
        </w:tc>
      </w:tr>
      <w:tr w:rsidR="00D142F5" w:rsidRPr="006079FC" w14:paraId="1F50C9EB" w14:textId="77777777" w:rsidTr="00FA58DF">
        <w:tc>
          <w:tcPr>
            <w:tcW w:w="234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D335158" w14:textId="2829A451" w:rsidR="00D142F5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Install browser</w:t>
            </w:r>
          </w:p>
        </w:tc>
        <w:tc>
          <w:tcPr>
            <w:tcW w:w="181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4C480EC" w14:textId="7C2BB833" w:rsidR="00D142F5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Chrome</w:t>
            </w:r>
          </w:p>
        </w:tc>
        <w:tc>
          <w:tcPr>
            <w:tcW w:w="16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192C38F" w14:textId="269FEF9A" w:rsidR="00D142F5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Tester</w:t>
            </w:r>
          </w:p>
        </w:tc>
        <w:tc>
          <w:tcPr>
            <w:tcW w:w="126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6653F62" w14:textId="722DDDBB" w:rsidR="00D142F5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Day 1</w:t>
            </w:r>
          </w:p>
        </w:tc>
        <w:tc>
          <w:tcPr>
            <w:tcW w:w="1123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053D64CD" w14:textId="3BD8F802" w:rsidR="00D142F5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Day 1</w:t>
            </w:r>
          </w:p>
        </w:tc>
      </w:tr>
      <w:tr w:rsidR="00FA58DF" w:rsidRPr="006079FC" w14:paraId="295BEB17" w14:textId="77777777" w:rsidTr="00D142F5">
        <w:tc>
          <w:tcPr>
            <w:tcW w:w="234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0F40FF31" w14:textId="6B275A53" w:rsidR="00FA58DF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 xml:space="preserve">Akses </w:t>
            </w:r>
            <w:proofErr w:type="spellStart"/>
            <w:r w:rsidRPr="006079FC">
              <w:rPr>
                <w:rFonts w:ascii="Times New Roman" w:hAnsi="Times New Roman"/>
                <w:color w:val="auto"/>
              </w:rPr>
              <w:t>sistem</w:t>
            </w:r>
            <w:proofErr w:type="spellEnd"/>
          </w:p>
        </w:tc>
        <w:tc>
          <w:tcPr>
            <w:tcW w:w="181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4B8AB578" w14:textId="267A3505" w:rsidR="00FA58DF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Shopee</w:t>
            </w:r>
          </w:p>
        </w:tc>
        <w:tc>
          <w:tcPr>
            <w:tcW w:w="16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23609F0D" w14:textId="275398CB" w:rsidR="00FA58DF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 xml:space="preserve">Tester </w:t>
            </w:r>
          </w:p>
        </w:tc>
        <w:tc>
          <w:tcPr>
            <w:tcW w:w="126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4CC28320" w14:textId="651A6CBC" w:rsidR="00FA58DF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Day 1</w:t>
            </w:r>
          </w:p>
        </w:tc>
        <w:tc>
          <w:tcPr>
            <w:tcW w:w="1123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5D2D2E73" w14:textId="7FA70946" w:rsidR="00FA58DF" w:rsidRPr="006079FC" w:rsidRDefault="00FA58DF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Day 1</w:t>
            </w:r>
          </w:p>
        </w:tc>
      </w:tr>
    </w:tbl>
    <w:p w14:paraId="49BAED00" w14:textId="77777777" w:rsidR="00FA58DF" w:rsidRPr="006079FC" w:rsidRDefault="00FA58DF" w:rsidP="006079FC">
      <w:pPr>
        <w:spacing w:line="360" w:lineRule="auto"/>
        <w:rPr>
          <w:rFonts w:ascii="Times New Roman" w:hAnsi="Times New Roman" w:cs="Times New Roman"/>
        </w:rPr>
      </w:pPr>
    </w:p>
    <w:p w14:paraId="49D3AD20" w14:textId="77777777" w:rsidR="00D142F5" w:rsidRPr="006079FC" w:rsidRDefault="00D142F5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103" w:name="_Toc205784098"/>
      <w:bookmarkStart w:id="104" w:name="_Toc311545398"/>
      <w:bookmarkStart w:id="105" w:name="_Toc227848658"/>
      <w:r w:rsidRPr="006079FC">
        <w:rPr>
          <w:rFonts w:ascii="Times New Roman" w:hAnsi="Times New Roman" w:cs="Times New Roman"/>
        </w:rPr>
        <w:t>Environment Control</w:t>
      </w:r>
      <w:bookmarkEnd w:id="103"/>
      <w:bookmarkEnd w:id="104"/>
      <w:bookmarkEnd w:id="105"/>
    </w:p>
    <w:p w14:paraId="3D55A008" w14:textId="77777777" w:rsidR="00FA58DF" w:rsidRPr="006079FC" w:rsidRDefault="00FA58DF" w:rsidP="006079FC">
      <w:pPr>
        <w:pStyle w:val="BodyText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Akses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hanya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tester </w:t>
      </w:r>
    </w:p>
    <w:p w14:paraId="5A121560" w14:textId="77777777" w:rsidR="00FA58DF" w:rsidRPr="006079FC" w:rsidRDefault="00FA58DF" w:rsidP="006079FC">
      <w:pPr>
        <w:pStyle w:val="BodyText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Penggunaan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versi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sama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7B26EDA" w14:textId="5A31DE4B" w:rsidR="00D142F5" w:rsidRPr="006079FC" w:rsidRDefault="00FA58DF" w:rsidP="006079FC">
      <w:pPr>
        <w:pStyle w:val="BodyText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Monitoring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selama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testing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berlangsung</w:t>
      </w:r>
      <w:proofErr w:type="spellEnd"/>
    </w:p>
    <w:p w14:paraId="23536D2D" w14:textId="77777777" w:rsidR="00D142F5" w:rsidRPr="006079FC" w:rsidRDefault="00D142F5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106" w:name="_Toc205784099"/>
      <w:bookmarkStart w:id="107" w:name="_Toc311545399"/>
      <w:bookmarkStart w:id="108" w:name="_Toc227848659"/>
      <w:r w:rsidRPr="006079FC">
        <w:rPr>
          <w:rFonts w:ascii="Times New Roman" w:hAnsi="Times New Roman" w:cs="Times New Roman"/>
        </w:rPr>
        <w:t>Environment Roles and Responsibilities</w:t>
      </w:r>
      <w:bookmarkEnd w:id="106"/>
      <w:bookmarkEnd w:id="107"/>
      <w:bookmarkEnd w:id="108"/>
    </w:p>
    <w:p w14:paraId="529011DE" w14:textId="77777777" w:rsidR="00D142F5" w:rsidRPr="00910BC6" w:rsidRDefault="00D142F5" w:rsidP="006079FC">
      <w:pPr>
        <w:pStyle w:val="BodyText"/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>Define the roles and responsibilities of persons who will be responsible for, or interface with the environment</w:t>
      </w:r>
    </w:p>
    <w:p w14:paraId="7C0A462A" w14:textId="77777777" w:rsidR="00D142F5" w:rsidRPr="006079FC" w:rsidRDefault="00D142F5" w:rsidP="006079FC">
      <w:pPr>
        <w:pStyle w:val="BodyText"/>
        <w:spacing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8189" w:type="dxa"/>
        <w:tblInd w:w="108" w:type="dxa"/>
        <w:tblLook w:val="01E0" w:firstRow="1" w:lastRow="1" w:firstColumn="1" w:lastColumn="1" w:noHBand="0" w:noVBand="0"/>
      </w:tblPr>
      <w:tblGrid>
        <w:gridCol w:w="2340"/>
        <w:gridCol w:w="2340"/>
        <w:gridCol w:w="3509"/>
      </w:tblGrid>
      <w:tr w:rsidR="00D142F5" w:rsidRPr="006079FC" w14:paraId="06E5E972" w14:textId="77777777" w:rsidTr="006E3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3132B544" w14:textId="77777777" w:rsidR="00D142F5" w:rsidRPr="006079FC" w:rsidRDefault="00D142F5" w:rsidP="006079FC">
            <w:pPr>
              <w:pStyle w:val="TableTitle"/>
              <w:spacing w:line="36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6079FC">
              <w:rPr>
                <w:rFonts w:ascii="Times New Roman" w:hAnsi="Times New Roman"/>
                <w:color w:val="000000" w:themeColor="text1"/>
              </w:rPr>
              <w:t>Role</w:t>
            </w:r>
          </w:p>
        </w:tc>
        <w:tc>
          <w:tcPr>
            <w:tcW w:w="234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0160BCDC" w14:textId="77777777" w:rsidR="00D142F5" w:rsidRPr="006079FC" w:rsidRDefault="00D142F5" w:rsidP="006079FC">
            <w:pPr>
              <w:pStyle w:val="TableTitle"/>
              <w:spacing w:line="36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6079FC">
              <w:rPr>
                <w:rFonts w:ascii="Times New Roman" w:hAnsi="Times New Roman"/>
                <w:color w:val="000000" w:themeColor="text1"/>
              </w:rPr>
              <w:t>Staff Member</w:t>
            </w:r>
          </w:p>
        </w:tc>
        <w:tc>
          <w:tcPr>
            <w:tcW w:w="3509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7739FE83" w14:textId="77777777" w:rsidR="00D142F5" w:rsidRPr="006079FC" w:rsidRDefault="00D142F5" w:rsidP="006079FC">
            <w:pPr>
              <w:pStyle w:val="TableTitle"/>
              <w:spacing w:line="36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6079FC">
              <w:rPr>
                <w:rFonts w:ascii="Times New Roman" w:hAnsi="Times New Roman"/>
                <w:color w:val="000000" w:themeColor="text1"/>
              </w:rPr>
              <w:t>Responsibilities</w:t>
            </w:r>
          </w:p>
        </w:tc>
      </w:tr>
      <w:tr w:rsidR="00D142F5" w:rsidRPr="006079FC" w14:paraId="3A3049FA" w14:textId="77777777" w:rsidTr="00D142F5">
        <w:tc>
          <w:tcPr>
            <w:tcW w:w="234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D397130" w14:textId="54FDD402" w:rsidR="00D142F5" w:rsidRPr="006079FC" w:rsidRDefault="006079FC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QA Tester</w:t>
            </w:r>
          </w:p>
        </w:tc>
        <w:tc>
          <w:tcPr>
            <w:tcW w:w="234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FB80FCF" w14:textId="77333802" w:rsidR="00D142F5" w:rsidRPr="006079FC" w:rsidRDefault="006079FC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Devani</w:t>
            </w:r>
          </w:p>
        </w:tc>
        <w:tc>
          <w:tcPr>
            <w:tcW w:w="3509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33435C14" w14:textId="6A8C8E69" w:rsidR="00D142F5" w:rsidRPr="006079FC" w:rsidRDefault="006079FC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proofErr w:type="spellStart"/>
            <w:r w:rsidRPr="006079FC">
              <w:rPr>
                <w:rFonts w:ascii="Times New Roman" w:hAnsi="Times New Roman"/>
                <w:color w:val="auto"/>
              </w:rPr>
              <w:t>Melakukan</w:t>
            </w:r>
            <w:proofErr w:type="spellEnd"/>
            <w:r w:rsidRPr="006079FC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079FC">
              <w:rPr>
                <w:rFonts w:ascii="Times New Roman" w:hAnsi="Times New Roman"/>
                <w:color w:val="auto"/>
              </w:rPr>
              <w:t>pengujian</w:t>
            </w:r>
            <w:proofErr w:type="spellEnd"/>
          </w:p>
        </w:tc>
      </w:tr>
      <w:tr w:rsidR="00D142F5" w:rsidRPr="006079FC" w14:paraId="754145B9" w14:textId="77777777" w:rsidTr="00D142F5">
        <w:tc>
          <w:tcPr>
            <w:tcW w:w="234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992C612" w14:textId="79994147" w:rsidR="00D142F5" w:rsidRPr="006079FC" w:rsidRDefault="006079FC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Developer</w:t>
            </w:r>
          </w:p>
        </w:tc>
        <w:tc>
          <w:tcPr>
            <w:tcW w:w="234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EC5A0F7" w14:textId="10A89B45" w:rsidR="00D142F5" w:rsidRPr="006079FC" w:rsidRDefault="006079FC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-</w:t>
            </w:r>
          </w:p>
        </w:tc>
        <w:tc>
          <w:tcPr>
            <w:tcW w:w="350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3EBD0A4F" w14:textId="3C317A53" w:rsidR="00D142F5" w:rsidRPr="006079FC" w:rsidRDefault="006079FC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proofErr w:type="spellStart"/>
            <w:r w:rsidRPr="006079FC">
              <w:rPr>
                <w:rFonts w:ascii="Times New Roman" w:hAnsi="Times New Roman"/>
                <w:color w:val="auto"/>
              </w:rPr>
              <w:t>Memperbaiki</w:t>
            </w:r>
            <w:proofErr w:type="spellEnd"/>
            <w:r w:rsidRPr="006079FC">
              <w:rPr>
                <w:rFonts w:ascii="Times New Roman" w:hAnsi="Times New Roman"/>
                <w:color w:val="auto"/>
              </w:rPr>
              <w:t xml:space="preserve"> bug</w:t>
            </w:r>
          </w:p>
        </w:tc>
      </w:tr>
      <w:tr w:rsidR="00D142F5" w:rsidRPr="006079FC" w14:paraId="29F4C528" w14:textId="77777777" w:rsidTr="00D142F5">
        <w:tc>
          <w:tcPr>
            <w:tcW w:w="234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641CBFEB" w14:textId="08B980A0" w:rsidR="00D142F5" w:rsidRPr="006079FC" w:rsidRDefault="00D142F5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 xml:space="preserve">Project </w:t>
            </w:r>
            <w:r w:rsidR="006079FC" w:rsidRPr="006079FC">
              <w:rPr>
                <w:rFonts w:ascii="Times New Roman" w:hAnsi="Times New Roman"/>
                <w:color w:val="auto"/>
              </w:rPr>
              <w:t>Owner</w:t>
            </w:r>
          </w:p>
        </w:tc>
        <w:tc>
          <w:tcPr>
            <w:tcW w:w="234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3DFB81FF" w14:textId="4DACD38B" w:rsidR="00D142F5" w:rsidRPr="006079FC" w:rsidRDefault="006079FC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r w:rsidRPr="006079FC">
              <w:rPr>
                <w:rFonts w:ascii="Times New Roman" w:hAnsi="Times New Roman"/>
                <w:color w:val="auto"/>
              </w:rPr>
              <w:t>-</w:t>
            </w:r>
          </w:p>
        </w:tc>
        <w:tc>
          <w:tcPr>
            <w:tcW w:w="3509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74B6F57D" w14:textId="71CBD5E7" w:rsidR="00D142F5" w:rsidRPr="006079FC" w:rsidRDefault="006079FC" w:rsidP="006079FC">
            <w:pPr>
              <w:pStyle w:val="TableTitle"/>
              <w:spacing w:line="360" w:lineRule="auto"/>
              <w:rPr>
                <w:rFonts w:ascii="Times New Roman" w:hAnsi="Times New Roman"/>
                <w:color w:val="auto"/>
              </w:rPr>
            </w:pPr>
            <w:proofErr w:type="spellStart"/>
            <w:r w:rsidRPr="006079FC">
              <w:rPr>
                <w:rFonts w:ascii="Times New Roman" w:hAnsi="Times New Roman"/>
                <w:color w:val="auto"/>
              </w:rPr>
              <w:t>Mengawasi</w:t>
            </w:r>
            <w:proofErr w:type="spellEnd"/>
            <w:r w:rsidRPr="006079FC">
              <w:rPr>
                <w:rFonts w:ascii="Times New Roman" w:hAnsi="Times New Roman"/>
                <w:color w:val="auto"/>
              </w:rPr>
              <w:t xml:space="preserve"> proses</w:t>
            </w:r>
          </w:p>
        </w:tc>
      </w:tr>
    </w:tbl>
    <w:p w14:paraId="2E3C560A" w14:textId="77777777" w:rsidR="00140D36" w:rsidRPr="006079FC" w:rsidRDefault="00140D36" w:rsidP="006079FC">
      <w:pPr>
        <w:pStyle w:val="NormalIndent"/>
        <w:spacing w:line="360" w:lineRule="auto"/>
        <w:ind w:left="0"/>
        <w:rPr>
          <w:rFonts w:ascii="Times New Roman" w:hAnsi="Times New Roman"/>
        </w:rPr>
      </w:pPr>
    </w:p>
    <w:p w14:paraId="5BBD948C" w14:textId="77777777" w:rsidR="00642054" w:rsidRPr="006079FC" w:rsidRDefault="008B3602" w:rsidP="006079FC">
      <w:pPr>
        <w:pStyle w:val="Heading1"/>
        <w:spacing w:line="360" w:lineRule="auto"/>
        <w:jc w:val="left"/>
        <w:rPr>
          <w:rFonts w:ascii="Times New Roman" w:hAnsi="Times New Roman" w:cs="Times New Roman"/>
        </w:rPr>
      </w:pPr>
      <w:bookmarkStart w:id="109" w:name="_Toc227848660"/>
      <w:bookmarkEnd w:id="92"/>
      <w:bookmarkEnd w:id="93"/>
      <w:r w:rsidRPr="006079FC">
        <w:rPr>
          <w:rFonts w:ascii="Times New Roman" w:hAnsi="Times New Roman" w:cs="Times New Roman"/>
        </w:rPr>
        <w:lastRenderedPageBreak/>
        <w:t>Assumptions and Dependencies</w:t>
      </w:r>
      <w:bookmarkEnd w:id="109"/>
    </w:p>
    <w:p w14:paraId="12F8B3AD" w14:textId="77777777" w:rsidR="008B3602" w:rsidRPr="006079FC" w:rsidRDefault="008B3602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110" w:name="_Toc311545401"/>
      <w:bookmarkStart w:id="111" w:name="_Toc227848661"/>
      <w:r w:rsidRPr="006079FC">
        <w:rPr>
          <w:rFonts w:ascii="Times New Roman" w:hAnsi="Times New Roman" w:cs="Times New Roman"/>
        </w:rPr>
        <w:t>Assumptions</w:t>
      </w:r>
      <w:bookmarkEnd w:id="110"/>
      <w:bookmarkEnd w:id="111"/>
    </w:p>
    <w:p w14:paraId="2E1A8814" w14:textId="77777777" w:rsidR="006079FC" w:rsidRPr="006079FC" w:rsidRDefault="006079FC" w:rsidP="006079FC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dapat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diakses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normal </w:t>
      </w:r>
    </w:p>
    <w:p w14:paraId="476077A6" w14:textId="77777777" w:rsidR="006079FC" w:rsidRPr="006079FC" w:rsidRDefault="006079FC" w:rsidP="006079FC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Internet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tersedia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selama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testing </w:t>
      </w:r>
    </w:p>
    <w:p w14:paraId="4352810E" w14:textId="3862F512" w:rsidR="008B3602" w:rsidRPr="006079FC" w:rsidRDefault="006079FC" w:rsidP="006079FC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Developer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siap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membantu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jika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ada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bug</w:t>
      </w:r>
    </w:p>
    <w:p w14:paraId="4F2DD817" w14:textId="77777777" w:rsidR="008B3602" w:rsidRPr="006079FC" w:rsidRDefault="008B3602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112" w:name="_Toc156187791"/>
      <w:bookmarkStart w:id="113" w:name="_Toc205873060"/>
      <w:bookmarkStart w:id="114" w:name="_Toc311545402"/>
      <w:bookmarkStart w:id="115" w:name="_Toc227848662"/>
      <w:r w:rsidRPr="006079FC">
        <w:rPr>
          <w:rFonts w:ascii="Times New Roman" w:hAnsi="Times New Roman" w:cs="Times New Roman"/>
        </w:rPr>
        <w:t>Dependencies</w:t>
      </w:r>
      <w:bookmarkEnd w:id="112"/>
      <w:bookmarkEnd w:id="113"/>
      <w:bookmarkEnd w:id="114"/>
      <w:bookmarkEnd w:id="115"/>
    </w:p>
    <w:p w14:paraId="40C0DA1D" w14:textId="77777777" w:rsidR="006079FC" w:rsidRPr="006079FC" w:rsidRDefault="006079FC" w:rsidP="006079FC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Server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aplikasi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aktif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C985519" w14:textId="77777777" w:rsidR="006079FC" w:rsidRPr="006079FC" w:rsidRDefault="006079FC" w:rsidP="006079FC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Akses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diberikan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sebelum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testing </w:t>
      </w:r>
    </w:p>
    <w:p w14:paraId="0A1CDD0B" w14:textId="0BD45A49" w:rsidR="008B3602" w:rsidRPr="006079FC" w:rsidRDefault="006079FC" w:rsidP="006079FC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Data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produk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tersedia</w:t>
      </w:r>
      <w:proofErr w:type="spellEnd"/>
    </w:p>
    <w:p w14:paraId="10589955" w14:textId="77777777" w:rsidR="00140D36" w:rsidRPr="006079FC" w:rsidRDefault="00140D36" w:rsidP="006079FC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31FF1D68" w14:textId="77777777" w:rsidR="00AE0605" w:rsidRPr="006079FC" w:rsidRDefault="00AE0605" w:rsidP="006079FC">
      <w:pPr>
        <w:pStyle w:val="Heading2"/>
        <w:numPr>
          <w:ilvl w:val="0"/>
          <w:numId w:val="0"/>
        </w:numPr>
        <w:spacing w:before="120" w:after="120" w:line="360" w:lineRule="auto"/>
        <w:jc w:val="left"/>
        <w:rPr>
          <w:rFonts w:ascii="Times New Roman" w:hAnsi="Times New Roman" w:cs="Times New Roman"/>
        </w:rPr>
      </w:pPr>
    </w:p>
    <w:p w14:paraId="2317FC38" w14:textId="77777777" w:rsidR="002124BC" w:rsidRPr="006079FC" w:rsidRDefault="002124BC" w:rsidP="006079FC">
      <w:pPr>
        <w:keepLines w:val="0"/>
        <w:spacing w:before="0" w:after="200" w:line="360" w:lineRule="auto"/>
        <w:jc w:val="left"/>
        <w:rPr>
          <w:rFonts w:ascii="Times New Roman" w:hAnsi="Times New Roman" w:cs="Times New Roman"/>
        </w:rPr>
      </w:pPr>
      <w:r w:rsidRPr="006079FC">
        <w:rPr>
          <w:rFonts w:ascii="Times New Roman" w:hAnsi="Times New Roman" w:cs="Times New Roman"/>
        </w:rPr>
        <w:br w:type="page"/>
      </w:r>
    </w:p>
    <w:p w14:paraId="6A33B739" w14:textId="77777777" w:rsidR="002124BC" w:rsidRPr="006079FC" w:rsidRDefault="008B3602" w:rsidP="006079FC">
      <w:pPr>
        <w:pStyle w:val="Heading1"/>
        <w:spacing w:line="360" w:lineRule="auto"/>
        <w:jc w:val="left"/>
        <w:rPr>
          <w:rFonts w:ascii="Times New Roman" w:hAnsi="Times New Roman" w:cs="Times New Roman"/>
        </w:rPr>
      </w:pPr>
      <w:bookmarkStart w:id="116" w:name="_Toc227848663"/>
      <w:r w:rsidRPr="006079FC">
        <w:rPr>
          <w:rFonts w:ascii="Times New Roman" w:hAnsi="Times New Roman" w:cs="Times New Roman"/>
        </w:rPr>
        <w:lastRenderedPageBreak/>
        <w:t>Entry and Exit Criteria</w:t>
      </w:r>
      <w:bookmarkEnd w:id="116"/>
    </w:p>
    <w:p w14:paraId="5D08FF77" w14:textId="77777777" w:rsidR="008B3602" w:rsidRPr="00910BC6" w:rsidRDefault="008B3602" w:rsidP="006079FC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Detail the entry and exit criteria that are used to determine when a phase of testing (or level of testing) </w:t>
      </w:r>
      <w:proofErr w:type="gramStart"/>
      <w:r w:rsidRPr="00910BC6">
        <w:rPr>
          <w:rFonts w:ascii="Times New Roman" w:hAnsi="Times New Roman" w:cs="Times New Roman"/>
          <w:i/>
          <w:iCs/>
          <w:sz w:val="20"/>
          <w:szCs w:val="20"/>
        </w:rPr>
        <w:t>is able to</w:t>
      </w:r>
      <w:proofErr w:type="gramEnd"/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 commence and when testing </w:t>
      </w:r>
      <w:proofErr w:type="gramStart"/>
      <w:r w:rsidRPr="00910BC6">
        <w:rPr>
          <w:rFonts w:ascii="Times New Roman" w:hAnsi="Times New Roman" w:cs="Times New Roman"/>
          <w:i/>
          <w:iCs/>
          <w:sz w:val="20"/>
          <w:szCs w:val="20"/>
        </w:rPr>
        <w:t>is considered to be</w:t>
      </w:r>
      <w:proofErr w:type="gramEnd"/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 completed. </w:t>
      </w:r>
    </w:p>
    <w:p w14:paraId="6873D91A" w14:textId="77777777" w:rsidR="006079FC" w:rsidRPr="006079FC" w:rsidRDefault="006079FC" w:rsidP="006079FC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079FC">
        <w:rPr>
          <w:rFonts w:ascii="Times New Roman" w:hAnsi="Times New Roman" w:cs="Times New Roman"/>
          <w:b/>
          <w:bCs/>
          <w:lang w:val="en-US"/>
        </w:rPr>
        <w:t>Entry Criteria</w:t>
      </w:r>
    </w:p>
    <w:p w14:paraId="26CDBA93" w14:textId="77777777" w:rsidR="006079FC" w:rsidRPr="006079FC" w:rsidRDefault="006079FC" w:rsidP="006079FC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6079FC">
        <w:rPr>
          <w:rFonts w:ascii="Times New Roman" w:hAnsi="Times New Roman" w:cs="Times New Roman"/>
          <w:lang w:val="en-US"/>
        </w:rPr>
        <w:t>Sistem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lang w:val="en-US"/>
        </w:rPr>
        <w:t>siap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lang w:val="en-US"/>
        </w:rPr>
        <w:t>digunakan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</w:p>
    <w:p w14:paraId="09313D52" w14:textId="77777777" w:rsidR="006079FC" w:rsidRPr="006079FC" w:rsidRDefault="006079FC" w:rsidP="006079FC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79FC">
        <w:rPr>
          <w:rFonts w:ascii="Times New Roman" w:hAnsi="Times New Roman" w:cs="Times New Roman"/>
          <w:lang w:val="en-US"/>
        </w:rPr>
        <w:t xml:space="preserve">Test case </w:t>
      </w:r>
      <w:proofErr w:type="spellStart"/>
      <w:r w:rsidRPr="006079FC">
        <w:rPr>
          <w:rFonts w:ascii="Times New Roman" w:hAnsi="Times New Roman" w:cs="Times New Roman"/>
          <w:lang w:val="en-US"/>
        </w:rPr>
        <w:t>sudah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lang w:val="en-US"/>
        </w:rPr>
        <w:t>dibuat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</w:p>
    <w:p w14:paraId="171056EB" w14:textId="272673B2" w:rsidR="006079FC" w:rsidRPr="006079FC" w:rsidRDefault="006079FC" w:rsidP="006079FC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79FC">
        <w:rPr>
          <w:rFonts w:ascii="Times New Roman" w:hAnsi="Times New Roman" w:cs="Times New Roman"/>
          <w:lang w:val="en-US"/>
        </w:rPr>
        <w:t xml:space="preserve">Tester </w:t>
      </w:r>
      <w:proofErr w:type="spellStart"/>
      <w:r w:rsidRPr="006079FC">
        <w:rPr>
          <w:rFonts w:ascii="Times New Roman" w:hAnsi="Times New Roman" w:cs="Times New Roman"/>
          <w:lang w:val="en-US"/>
        </w:rPr>
        <w:t>sudah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lang w:val="en-US"/>
        </w:rPr>
        <w:t>memiliki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lang w:val="en-US"/>
        </w:rPr>
        <w:t>akses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</w:p>
    <w:p w14:paraId="68E32519" w14:textId="77777777" w:rsidR="006079FC" w:rsidRPr="006079FC" w:rsidRDefault="006079FC" w:rsidP="006079FC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079FC">
        <w:rPr>
          <w:rFonts w:ascii="Times New Roman" w:hAnsi="Times New Roman" w:cs="Times New Roman"/>
          <w:b/>
          <w:bCs/>
          <w:lang w:val="en-US"/>
        </w:rPr>
        <w:t>Exit Criteria</w:t>
      </w:r>
    </w:p>
    <w:p w14:paraId="311E733A" w14:textId="77777777" w:rsidR="006079FC" w:rsidRPr="006079FC" w:rsidRDefault="006079FC" w:rsidP="006079FC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6079FC">
        <w:rPr>
          <w:rFonts w:ascii="Times New Roman" w:hAnsi="Times New Roman" w:cs="Times New Roman"/>
          <w:lang w:val="en-US"/>
        </w:rPr>
        <w:t>Semua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test case </w:t>
      </w:r>
      <w:proofErr w:type="spellStart"/>
      <w:r w:rsidRPr="006079FC">
        <w:rPr>
          <w:rFonts w:ascii="Times New Roman" w:hAnsi="Times New Roman" w:cs="Times New Roman"/>
          <w:lang w:val="en-US"/>
        </w:rPr>
        <w:t>sudah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lang w:val="en-US"/>
        </w:rPr>
        <w:t>dijalankan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</w:p>
    <w:p w14:paraId="14A2E9F5" w14:textId="77777777" w:rsidR="006079FC" w:rsidRPr="006079FC" w:rsidRDefault="006079FC" w:rsidP="006079FC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79FC">
        <w:rPr>
          <w:rFonts w:ascii="Times New Roman" w:hAnsi="Times New Roman" w:cs="Times New Roman"/>
          <w:lang w:val="en-US"/>
        </w:rPr>
        <w:t xml:space="preserve">Bug </w:t>
      </w:r>
      <w:proofErr w:type="spellStart"/>
      <w:r w:rsidRPr="006079FC">
        <w:rPr>
          <w:rFonts w:ascii="Times New Roman" w:hAnsi="Times New Roman" w:cs="Times New Roman"/>
          <w:lang w:val="en-US"/>
        </w:rPr>
        <w:t>penting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lang w:val="en-US"/>
        </w:rPr>
        <w:t>sudah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lang w:val="en-US"/>
        </w:rPr>
        <w:t>diperbaiki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</w:p>
    <w:p w14:paraId="0C79E5C7" w14:textId="0706381A" w:rsidR="006079FC" w:rsidRPr="006079FC" w:rsidRDefault="006079FC" w:rsidP="006079FC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6079FC">
        <w:rPr>
          <w:rFonts w:ascii="Times New Roman" w:hAnsi="Times New Roman" w:cs="Times New Roman"/>
          <w:lang w:val="en-US"/>
        </w:rPr>
        <w:t>Sistem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lang w:val="en-US"/>
        </w:rPr>
        <w:t>berjalan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lang w:val="en-US"/>
        </w:rPr>
        <w:t>dengan</w:t>
      </w:r>
      <w:proofErr w:type="spellEnd"/>
      <w:r w:rsidRPr="006079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lang w:val="en-US"/>
        </w:rPr>
        <w:t>baik</w:t>
      </w:r>
      <w:proofErr w:type="spellEnd"/>
    </w:p>
    <w:p w14:paraId="3D3D5870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7576A337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63606FB6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05AA8757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7A16CF7F" w14:textId="77777777" w:rsidR="002124BC" w:rsidRPr="006079FC" w:rsidRDefault="002124BC" w:rsidP="006079FC">
      <w:pPr>
        <w:keepLines w:val="0"/>
        <w:spacing w:before="0" w:after="200" w:line="360" w:lineRule="auto"/>
        <w:jc w:val="left"/>
        <w:rPr>
          <w:rFonts w:ascii="Times New Roman" w:hAnsi="Times New Roman" w:cs="Times New Roman"/>
        </w:rPr>
      </w:pPr>
      <w:r w:rsidRPr="006079FC">
        <w:rPr>
          <w:rFonts w:ascii="Times New Roman" w:hAnsi="Times New Roman" w:cs="Times New Roman"/>
        </w:rPr>
        <w:br w:type="page"/>
      </w:r>
    </w:p>
    <w:p w14:paraId="5823327F" w14:textId="77777777" w:rsidR="002124BC" w:rsidRPr="006079FC" w:rsidRDefault="00BE25BF" w:rsidP="006079FC">
      <w:pPr>
        <w:pStyle w:val="Heading1"/>
        <w:spacing w:line="360" w:lineRule="auto"/>
        <w:jc w:val="left"/>
        <w:rPr>
          <w:rFonts w:ascii="Times New Roman" w:hAnsi="Times New Roman" w:cs="Times New Roman"/>
        </w:rPr>
      </w:pPr>
      <w:bookmarkStart w:id="117" w:name="_Toc227848664"/>
      <w:r w:rsidRPr="006079FC">
        <w:rPr>
          <w:rFonts w:ascii="Times New Roman" w:hAnsi="Times New Roman" w:cs="Times New Roman"/>
        </w:rPr>
        <w:lastRenderedPageBreak/>
        <w:t>Administrative Plan</w:t>
      </w:r>
      <w:bookmarkEnd w:id="117"/>
    </w:p>
    <w:p w14:paraId="5955199D" w14:textId="77777777" w:rsidR="00BE25BF" w:rsidRPr="006079FC" w:rsidRDefault="00BE25BF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118" w:name="_Toc311545405"/>
      <w:bookmarkStart w:id="119" w:name="_Toc227848665"/>
      <w:r w:rsidRPr="006079FC">
        <w:rPr>
          <w:rFonts w:ascii="Times New Roman" w:hAnsi="Times New Roman" w:cs="Times New Roman"/>
        </w:rPr>
        <w:t>Approvals</w:t>
      </w:r>
      <w:bookmarkEnd w:id="118"/>
      <w:bookmarkEnd w:id="119"/>
    </w:p>
    <w:p w14:paraId="30C46FF5" w14:textId="77777777" w:rsidR="00BE25BF" w:rsidRPr="00910BC6" w:rsidRDefault="00BE25BF" w:rsidP="006079FC">
      <w:pPr>
        <w:spacing w:after="0"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>Detail the responsibilities for testing signoff. For example, the following persons are responsible for the critical aspects of testing:</w:t>
      </w:r>
    </w:p>
    <w:tbl>
      <w:tblPr>
        <w:tblStyle w:val="TableGrid"/>
        <w:tblW w:w="8640" w:type="dxa"/>
        <w:tblInd w:w="108" w:type="dxa"/>
        <w:tblLook w:val="01E0" w:firstRow="1" w:lastRow="1" w:firstColumn="1" w:lastColumn="1" w:noHBand="0" w:noVBand="0"/>
      </w:tblPr>
      <w:tblGrid>
        <w:gridCol w:w="3780"/>
        <w:gridCol w:w="2160"/>
        <w:gridCol w:w="2700"/>
      </w:tblGrid>
      <w:tr w:rsidR="00BE25BF" w:rsidRPr="006079FC" w14:paraId="1C88F43E" w14:textId="77777777" w:rsidTr="006E3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8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7B07CE43" w14:textId="77777777" w:rsidR="00BE25BF" w:rsidRPr="006079FC" w:rsidRDefault="00BE25B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Task</w:t>
            </w:r>
          </w:p>
        </w:tc>
        <w:tc>
          <w:tcPr>
            <w:tcW w:w="216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7580CC62" w14:textId="77777777" w:rsidR="00BE25BF" w:rsidRPr="006079FC" w:rsidRDefault="00BE25B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Responsible Person</w:t>
            </w:r>
          </w:p>
        </w:tc>
        <w:tc>
          <w:tcPr>
            <w:tcW w:w="270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692DC91B" w14:textId="77777777" w:rsidR="00BE25BF" w:rsidRPr="006079FC" w:rsidRDefault="00BE25B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Escalation/ Approver</w:t>
            </w:r>
          </w:p>
        </w:tc>
      </w:tr>
      <w:tr w:rsidR="00BE25BF" w:rsidRPr="006079FC" w14:paraId="0AB05975" w14:textId="77777777" w:rsidTr="00BE25BF">
        <w:tc>
          <w:tcPr>
            <w:tcW w:w="378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D0EA36C" w14:textId="77777777" w:rsidR="00BE25BF" w:rsidRPr="006079FC" w:rsidRDefault="00BE25BF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Systems Integration Signoff</w:t>
            </w:r>
          </w:p>
        </w:tc>
        <w:tc>
          <w:tcPr>
            <w:tcW w:w="216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5A04937" w14:textId="206DADA8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QA Tester</w:t>
            </w:r>
          </w:p>
        </w:tc>
        <w:tc>
          <w:tcPr>
            <w:tcW w:w="270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31259ACC" w14:textId="5A012B02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Project Owner</w:t>
            </w:r>
          </w:p>
        </w:tc>
      </w:tr>
      <w:tr w:rsidR="00BE25BF" w:rsidRPr="006079FC" w14:paraId="424B4CF2" w14:textId="77777777" w:rsidTr="00BE25BF">
        <w:tc>
          <w:tcPr>
            <w:tcW w:w="378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A648CB6" w14:textId="77777777" w:rsidR="00BE25BF" w:rsidRPr="006079FC" w:rsidRDefault="00BE25BF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User Acceptance Testing Signoff</w:t>
            </w:r>
          </w:p>
        </w:tc>
        <w:tc>
          <w:tcPr>
            <w:tcW w:w="216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E76E639" w14:textId="3ED55F12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QA Tester</w:t>
            </w:r>
          </w:p>
        </w:tc>
        <w:tc>
          <w:tcPr>
            <w:tcW w:w="270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626B1D2E" w14:textId="3877C1C2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User</w:t>
            </w:r>
          </w:p>
        </w:tc>
      </w:tr>
      <w:tr w:rsidR="00BE25BF" w:rsidRPr="006079FC" w14:paraId="56F00661" w14:textId="77777777" w:rsidTr="00BE25BF">
        <w:tc>
          <w:tcPr>
            <w:tcW w:w="378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5DD3B495" w14:textId="77777777" w:rsidR="00BE25BF" w:rsidRPr="006079FC" w:rsidRDefault="00BE25BF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Production Verification Testing Signoff</w:t>
            </w:r>
          </w:p>
        </w:tc>
        <w:tc>
          <w:tcPr>
            <w:tcW w:w="216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1DC39BB6" w14:textId="0E5DD1CF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QA Tester</w:t>
            </w:r>
          </w:p>
        </w:tc>
        <w:tc>
          <w:tcPr>
            <w:tcW w:w="270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743957F3" w14:textId="23F690F9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Project Owner</w:t>
            </w:r>
          </w:p>
        </w:tc>
      </w:tr>
    </w:tbl>
    <w:p w14:paraId="51318FE1" w14:textId="77777777" w:rsidR="00BE25BF" w:rsidRPr="006079FC" w:rsidRDefault="00BE25BF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5698001" w14:textId="77777777" w:rsidR="00BE25BF" w:rsidRPr="006079FC" w:rsidRDefault="00BE25BF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120" w:name="_Toc156187797"/>
      <w:bookmarkStart w:id="121" w:name="_Toc205873064"/>
      <w:bookmarkStart w:id="122" w:name="_Toc311545406"/>
      <w:bookmarkStart w:id="123" w:name="_Toc227848666"/>
      <w:r w:rsidRPr="006079FC">
        <w:rPr>
          <w:rFonts w:ascii="Times New Roman" w:hAnsi="Times New Roman" w:cs="Times New Roman"/>
        </w:rPr>
        <w:t>Test Milestones and Schedule</w:t>
      </w:r>
      <w:bookmarkEnd w:id="120"/>
      <w:bookmarkEnd w:id="121"/>
      <w:bookmarkEnd w:id="122"/>
      <w:bookmarkEnd w:id="123"/>
    </w:p>
    <w:p w14:paraId="6B609B53" w14:textId="77777777" w:rsidR="00BE25BF" w:rsidRPr="00910BC6" w:rsidRDefault="00BE25BF" w:rsidP="006079FC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>Detailed below are the high-level testing milestones.</w:t>
      </w:r>
    </w:p>
    <w:tbl>
      <w:tblPr>
        <w:tblStyle w:val="TableGrid"/>
        <w:tblW w:w="8640" w:type="dxa"/>
        <w:tblInd w:w="108" w:type="dxa"/>
        <w:tblLook w:val="01E0" w:firstRow="1" w:lastRow="1" w:firstColumn="1" w:lastColumn="1" w:noHBand="0" w:noVBand="0"/>
      </w:tblPr>
      <w:tblGrid>
        <w:gridCol w:w="3960"/>
        <w:gridCol w:w="1620"/>
        <w:gridCol w:w="1440"/>
        <w:gridCol w:w="1620"/>
      </w:tblGrid>
      <w:tr w:rsidR="00BE25BF" w:rsidRPr="006079FC" w14:paraId="5401E29C" w14:textId="77777777" w:rsidTr="006E3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7433ADD2" w14:textId="77777777" w:rsidR="00BE25BF" w:rsidRPr="006079FC" w:rsidRDefault="00BE25B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Milestone</w:t>
            </w:r>
          </w:p>
        </w:tc>
        <w:tc>
          <w:tcPr>
            <w:tcW w:w="162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7DA03610" w14:textId="77777777" w:rsidR="00BE25BF" w:rsidRPr="006079FC" w:rsidRDefault="00BE25B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Planned End Date</w:t>
            </w:r>
          </w:p>
        </w:tc>
        <w:tc>
          <w:tcPr>
            <w:tcW w:w="144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06470FDB" w14:textId="77777777" w:rsidR="00BE25BF" w:rsidRPr="006079FC" w:rsidRDefault="00BE25B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Actual End Date</w:t>
            </w:r>
          </w:p>
        </w:tc>
        <w:tc>
          <w:tcPr>
            <w:tcW w:w="162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6F380AC4" w14:textId="77777777" w:rsidR="00BE25BF" w:rsidRPr="006079FC" w:rsidRDefault="00BE25B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  <w:t>Resource</w:t>
            </w:r>
          </w:p>
        </w:tc>
      </w:tr>
      <w:tr w:rsidR="00BE25BF" w:rsidRPr="006079FC" w14:paraId="3CC237BD" w14:textId="77777777" w:rsidTr="00BE25BF">
        <w:tc>
          <w:tcPr>
            <w:tcW w:w="396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75F599B" w14:textId="3932F8EA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Start Testing</w:t>
            </w:r>
          </w:p>
        </w:tc>
        <w:tc>
          <w:tcPr>
            <w:tcW w:w="162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FFD6E78" w14:textId="4739DC47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Day 1</w:t>
            </w:r>
          </w:p>
        </w:tc>
        <w:tc>
          <w:tcPr>
            <w:tcW w:w="144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883BF4B" w14:textId="11C45E79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62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014E87F3" w14:textId="15EA755D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QA</w:t>
            </w:r>
          </w:p>
        </w:tc>
      </w:tr>
      <w:tr w:rsidR="00BE25BF" w:rsidRPr="006079FC" w14:paraId="732A185C" w14:textId="77777777" w:rsidTr="00BE25BF">
        <w:tc>
          <w:tcPr>
            <w:tcW w:w="396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1E12BED" w14:textId="59C4AEF0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Functional Testing Done</w:t>
            </w:r>
          </w:p>
        </w:tc>
        <w:tc>
          <w:tcPr>
            <w:tcW w:w="162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65ECF02" w14:textId="1F4A619D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Day 2</w:t>
            </w:r>
          </w:p>
        </w:tc>
        <w:tc>
          <w:tcPr>
            <w:tcW w:w="144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E384423" w14:textId="1358ECA7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62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7F9ADD56" w14:textId="01D15FFB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QA</w:t>
            </w:r>
          </w:p>
        </w:tc>
      </w:tr>
      <w:tr w:rsidR="00BE25BF" w:rsidRPr="006079FC" w14:paraId="5A65EF43" w14:textId="77777777" w:rsidTr="00BE25BF">
        <w:tc>
          <w:tcPr>
            <w:tcW w:w="396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0F585D2" w14:textId="2E2E72C8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Regression Done</w:t>
            </w:r>
          </w:p>
        </w:tc>
        <w:tc>
          <w:tcPr>
            <w:tcW w:w="162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61BA1A1" w14:textId="07B63CE7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Day 3</w:t>
            </w:r>
          </w:p>
        </w:tc>
        <w:tc>
          <w:tcPr>
            <w:tcW w:w="144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D147D3E" w14:textId="3B039431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62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1615B8F9" w14:textId="53EB220E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QA</w:t>
            </w:r>
          </w:p>
        </w:tc>
      </w:tr>
      <w:tr w:rsidR="00BE25BF" w:rsidRPr="006079FC" w14:paraId="7DAD8333" w14:textId="77777777" w:rsidTr="00BE25BF">
        <w:tc>
          <w:tcPr>
            <w:tcW w:w="396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398D022" w14:textId="5785F84B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Final Testing Done</w:t>
            </w:r>
          </w:p>
        </w:tc>
        <w:tc>
          <w:tcPr>
            <w:tcW w:w="162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8756651" w14:textId="38CF7873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Day 4</w:t>
            </w:r>
          </w:p>
        </w:tc>
        <w:tc>
          <w:tcPr>
            <w:tcW w:w="144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AE31394" w14:textId="0A4CAFDE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62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74731304" w14:textId="00649BBB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QA</w:t>
            </w:r>
          </w:p>
        </w:tc>
      </w:tr>
    </w:tbl>
    <w:p w14:paraId="36CDE321" w14:textId="77777777" w:rsidR="00BE25BF" w:rsidRPr="006079FC" w:rsidRDefault="00BE25BF" w:rsidP="006079F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138F45AD" w14:textId="77777777" w:rsidR="00BE25BF" w:rsidRPr="006079FC" w:rsidRDefault="00BE25BF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124" w:name="_Toc156187798"/>
      <w:bookmarkStart w:id="125" w:name="_Toc205873065"/>
      <w:bookmarkStart w:id="126" w:name="_Toc311545407"/>
      <w:bookmarkStart w:id="127" w:name="_Toc227848667"/>
      <w:r w:rsidRPr="006079FC">
        <w:rPr>
          <w:rFonts w:ascii="Times New Roman" w:hAnsi="Times New Roman" w:cs="Times New Roman"/>
        </w:rPr>
        <w:t>Training</w:t>
      </w:r>
      <w:bookmarkEnd w:id="124"/>
      <w:bookmarkEnd w:id="125"/>
      <w:bookmarkEnd w:id="126"/>
      <w:bookmarkEnd w:id="127"/>
    </w:p>
    <w:p w14:paraId="7A70CBC5" w14:textId="77777777" w:rsidR="00BE25BF" w:rsidRPr="00910BC6" w:rsidRDefault="00BE25BF" w:rsidP="006079FC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>The following training requirements have been identified to ensure testing can commence:</w:t>
      </w:r>
    </w:p>
    <w:tbl>
      <w:tblPr>
        <w:tblStyle w:val="TableGrid"/>
        <w:tblW w:w="8460" w:type="dxa"/>
        <w:tblInd w:w="108" w:type="dxa"/>
        <w:tblLook w:val="01E0" w:firstRow="1" w:lastRow="1" w:firstColumn="1" w:lastColumn="1" w:noHBand="0" w:noVBand="0"/>
      </w:tblPr>
      <w:tblGrid>
        <w:gridCol w:w="3240"/>
        <w:gridCol w:w="2160"/>
        <w:gridCol w:w="3060"/>
      </w:tblGrid>
      <w:tr w:rsidR="00BE25BF" w:rsidRPr="006079FC" w14:paraId="1B9CDB9C" w14:textId="77777777" w:rsidTr="006E3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5446412C" w14:textId="77777777" w:rsidR="00BE25BF" w:rsidRPr="006079FC" w:rsidRDefault="00BE25B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color w:val="000000" w:themeColor="text1"/>
                <w:szCs w:val="20"/>
              </w:rPr>
              <w:t>Training Requirement</w:t>
            </w:r>
          </w:p>
        </w:tc>
        <w:tc>
          <w:tcPr>
            <w:tcW w:w="216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263F1186" w14:textId="77777777" w:rsidR="00BE25BF" w:rsidRPr="006079FC" w:rsidRDefault="00BE25B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color w:val="000000" w:themeColor="text1"/>
                <w:szCs w:val="20"/>
              </w:rPr>
              <w:t>Staff</w:t>
            </w:r>
          </w:p>
        </w:tc>
        <w:tc>
          <w:tcPr>
            <w:tcW w:w="306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5C9001AB" w14:textId="77777777" w:rsidR="00BE25BF" w:rsidRPr="006079FC" w:rsidRDefault="00BE25BF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color w:val="000000" w:themeColor="text1"/>
                <w:szCs w:val="20"/>
              </w:rPr>
              <w:t>Date</w:t>
            </w:r>
          </w:p>
        </w:tc>
      </w:tr>
      <w:tr w:rsidR="00BE25BF" w:rsidRPr="006079FC" w14:paraId="4A93D048" w14:textId="77777777" w:rsidTr="00BE25BF">
        <w:tc>
          <w:tcPr>
            <w:tcW w:w="324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BA1A505" w14:textId="0A0A89DE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Basic testing</w:t>
            </w:r>
          </w:p>
        </w:tc>
        <w:tc>
          <w:tcPr>
            <w:tcW w:w="216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344973F" w14:textId="343B6970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QA Tester</w:t>
            </w:r>
          </w:p>
        </w:tc>
        <w:tc>
          <w:tcPr>
            <w:tcW w:w="306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696B0B0D" w14:textId="615AADCA" w:rsidR="00BE25BF" w:rsidRPr="006079FC" w:rsidRDefault="006079FC" w:rsidP="006079FC">
            <w:pPr>
              <w:pStyle w:val="TableText"/>
              <w:spacing w:line="360" w:lineRule="auto"/>
              <w:rPr>
                <w:rFonts w:ascii="Times New Roman" w:hAnsi="Times New Roman"/>
                <w:sz w:val="20"/>
              </w:rPr>
            </w:pPr>
            <w:r w:rsidRPr="006079FC">
              <w:rPr>
                <w:rFonts w:ascii="Times New Roman" w:hAnsi="Times New Roman"/>
                <w:sz w:val="20"/>
              </w:rPr>
              <w:t>Day 1</w:t>
            </w:r>
          </w:p>
        </w:tc>
      </w:tr>
    </w:tbl>
    <w:p w14:paraId="2EB7A06D" w14:textId="77777777" w:rsidR="00BE25BF" w:rsidRPr="006079FC" w:rsidRDefault="00BE25BF" w:rsidP="006079FC">
      <w:pPr>
        <w:pStyle w:val="Heading2"/>
        <w:keepLines w:val="0"/>
        <w:tabs>
          <w:tab w:val="num" w:pos="578"/>
        </w:tabs>
        <w:overflowPunct w:val="0"/>
        <w:autoSpaceDE w:val="0"/>
        <w:autoSpaceDN w:val="0"/>
        <w:adjustRightInd w:val="0"/>
        <w:spacing w:before="240" w:after="120" w:line="360" w:lineRule="auto"/>
        <w:ind w:left="596" w:hanging="576"/>
        <w:textAlignment w:val="baseline"/>
        <w:rPr>
          <w:rFonts w:ascii="Times New Roman" w:hAnsi="Times New Roman" w:cs="Times New Roman"/>
        </w:rPr>
      </w:pPr>
      <w:bookmarkStart w:id="128" w:name="_Toc77102"/>
      <w:bookmarkStart w:id="129" w:name="_Toc5527966"/>
      <w:bookmarkStart w:id="130" w:name="_Toc156187799"/>
      <w:bookmarkStart w:id="131" w:name="_Toc205873066"/>
      <w:bookmarkStart w:id="132" w:name="_Toc311545408"/>
      <w:bookmarkStart w:id="133" w:name="_Toc227848668"/>
      <w:r w:rsidRPr="006079FC">
        <w:rPr>
          <w:rFonts w:ascii="Times New Roman" w:hAnsi="Times New Roman" w:cs="Times New Roman"/>
        </w:rPr>
        <w:t>Defect Management</w:t>
      </w:r>
      <w:bookmarkEnd w:id="128"/>
      <w:bookmarkEnd w:id="129"/>
      <w:bookmarkEnd w:id="130"/>
      <w:bookmarkEnd w:id="131"/>
      <w:bookmarkEnd w:id="132"/>
      <w:bookmarkEnd w:id="133"/>
    </w:p>
    <w:p w14:paraId="750AB02C" w14:textId="77777777" w:rsidR="006079FC" w:rsidRPr="006079FC" w:rsidRDefault="006079FC" w:rsidP="006079FC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Semua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bug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dicatat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di Microsoft Excel </w:t>
      </w:r>
    </w:p>
    <w:p w14:paraId="225435DF" w14:textId="77777777" w:rsidR="006079FC" w:rsidRPr="006079FC" w:rsidRDefault="006079FC" w:rsidP="006079FC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Bug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akan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dikategorikan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(High, Medium, Low) </w:t>
      </w:r>
    </w:p>
    <w:p w14:paraId="41DA0A23" w14:textId="77777777" w:rsidR="006079FC" w:rsidRPr="006079FC" w:rsidRDefault="006079FC" w:rsidP="006079FC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Developer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akan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memperbaiki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bug </w:t>
      </w:r>
    </w:p>
    <w:p w14:paraId="276D8BF1" w14:textId="770D679C" w:rsidR="002124BC" w:rsidRPr="006079FC" w:rsidRDefault="006079FC" w:rsidP="006079FC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QA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akan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melakukan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retesting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setelah</w:t>
      </w:r>
      <w:proofErr w:type="spellEnd"/>
      <w:r w:rsidRPr="00607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079FC">
        <w:rPr>
          <w:rFonts w:ascii="Times New Roman" w:hAnsi="Times New Roman" w:cs="Times New Roman"/>
          <w:sz w:val="20"/>
          <w:szCs w:val="20"/>
          <w:lang w:val="en-US"/>
        </w:rPr>
        <w:t>perbaikan</w:t>
      </w:r>
      <w:proofErr w:type="spellEnd"/>
      <w:r w:rsidRPr="006079F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9E604A" w14:textId="77777777" w:rsidR="002124BC" w:rsidRPr="006079FC" w:rsidRDefault="003B1796" w:rsidP="006079FC">
      <w:pPr>
        <w:pStyle w:val="Heading1"/>
        <w:spacing w:line="360" w:lineRule="auto"/>
        <w:jc w:val="left"/>
        <w:rPr>
          <w:rFonts w:ascii="Times New Roman" w:hAnsi="Times New Roman" w:cs="Times New Roman"/>
        </w:rPr>
      </w:pPr>
      <w:bookmarkStart w:id="134" w:name="_Toc227848669"/>
      <w:r w:rsidRPr="006079FC">
        <w:rPr>
          <w:rFonts w:ascii="Times New Roman" w:hAnsi="Times New Roman" w:cs="Times New Roman"/>
        </w:rPr>
        <w:lastRenderedPageBreak/>
        <w:t>Definitions</w:t>
      </w:r>
      <w:bookmarkEnd w:id="134"/>
    </w:p>
    <w:p w14:paraId="46E0B227" w14:textId="026026E8" w:rsidR="003B1796" w:rsidRPr="00910BC6" w:rsidRDefault="003B1796" w:rsidP="006079FC">
      <w:pPr>
        <w:pStyle w:val="BodyText"/>
        <w:spacing w:after="0"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The following acronyms and terms have been used </w:t>
      </w:r>
      <w:r w:rsidR="006079FC" w:rsidRPr="00910BC6">
        <w:rPr>
          <w:rFonts w:ascii="Times New Roman" w:hAnsi="Times New Roman" w:cs="Times New Roman"/>
          <w:i/>
          <w:iCs/>
          <w:sz w:val="20"/>
          <w:szCs w:val="20"/>
        </w:rPr>
        <w:t>throughout</w:t>
      </w:r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 this document</w:t>
      </w:r>
    </w:p>
    <w:tbl>
      <w:tblPr>
        <w:tblW w:w="84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3060"/>
        <w:gridCol w:w="5400"/>
      </w:tblGrid>
      <w:tr w:rsidR="003B1796" w:rsidRPr="006079FC" w14:paraId="4E7D047C" w14:textId="77777777" w:rsidTr="006E38EA">
        <w:trPr>
          <w:cantSplit/>
        </w:trPr>
        <w:tc>
          <w:tcPr>
            <w:tcW w:w="306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EAF1DD" w:themeFill="accent3" w:themeFillTint="33"/>
          </w:tcPr>
          <w:p w14:paraId="351F4FA5" w14:textId="77777777" w:rsidR="003B1796" w:rsidRPr="006079FC" w:rsidRDefault="003B1796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Term/Acronym</w:t>
            </w:r>
          </w:p>
        </w:tc>
        <w:tc>
          <w:tcPr>
            <w:tcW w:w="540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EAF1DD" w:themeFill="accent3" w:themeFillTint="33"/>
          </w:tcPr>
          <w:p w14:paraId="0D3F3FBE" w14:textId="77777777" w:rsidR="003B1796" w:rsidRPr="006079FC" w:rsidRDefault="003B1796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Definition</w:t>
            </w:r>
          </w:p>
        </w:tc>
      </w:tr>
      <w:tr w:rsidR="003B1796" w:rsidRPr="006079FC" w14:paraId="74687B4A" w14:textId="77777777" w:rsidTr="003B1796">
        <w:trPr>
          <w:cantSplit/>
        </w:trPr>
        <w:tc>
          <w:tcPr>
            <w:tcW w:w="306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D21E62F" w14:textId="13B40C1A" w:rsidR="003B1796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QA</w:t>
            </w:r>
          </w:p>
        </w:tc>
        <w:tc>
          <w:tcPr>
            <w:tcW w:w="540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08886A73" w14:textId="4AED6496" w:rsidR="003B1796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Quality Assurance</w:t>
            </w:r>
          </w:p>
        </w:tc>
      </w:tr>
      <w:tr w:rsidR="003B1796" w:rsidRPr="006079FC" w14:paraId="5337350A" w14:textId="77777777" w:rsidTr="003B1796">
        <w:trPr>
          <w:cantSplit/>
        </w:trPr>
        <w:tc>
          <w:tcPr>
            <w:tcW w:w="306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74ECAF4" w14:textId="6262DAC2" w:rsidR="003B1796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Bug</w:t>
            </w:r>
          </w:p>
        </w:tc>
        <w:tc>
          <w:tcPr>
            <w:tcW w:w="540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54CCE342" w14:textId="7F826626" w:rsidR="003B1796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Kesalahan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pada system</w:t>
            </w:r>
          </w:p>
        </w:tc>
      </w:tr>
      <w:tr w:rsidR="003B1796" w:rsidRPr="006079FC" w14:paraId="75AC7C4A" w14:textId="77777777" w:rsidTr="003B1796">
        <w:trPr>
          <w:cantSplit/>
        </w:trPr>
        <w:tc>
          <w:tcPr>
            <w:tcW w:w="306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7FAA737" w14:textId="51292700" w:rsidR="003B1796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Test Case</w:t>
            </w:r>
          </w:p>
        </w:tc>
        <w:tc>
          <w:tcPr>
            <w:tcW w:w="540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35ED8FA5" w14:textId="7DD54283" w:rsidR="003B1796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Skenario</w:t>
            </w:r>
            <w:proofErr w:type="spellEnd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</w:p>
        </w:tc>
      </w:tr>
    </w:tbl>
    <w:p w14:paraId="5D11A06B" w14:textId="77777777" w:rsidR="003B1796" w:rsidRPr="006079FC" w:rsidRDefault="003B1796" w:rsidP="006079FC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8440869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350347F6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59EC7B76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60494890" w14:textId="77777777" w:rsidR="002124BC" w:rsidRPr="006079FC" w:rsidRDefault="002124BC" w:rsidP="006079FC">
      <w:pPr>
        <w:keepLines w:val="0"/>
        <w:spacing w:before="0" w:after="200" w:line="360" w:lineRule="auto"/>
        <w:jc w:val="left"/>
        <w:rPr>
          <w:rFonts w:ascii="Times New Roman" w:hAnsi="Times New Roman" w:cs="Times New Roman"/>
        </w:rPr>
      </w:pPr>
      <w:r w:rsidRPr="006079FC">
        <w:rPr>
          <w:rFonts w:ascii="Times New Roman" w:hAnsi="Times New Roman" w:cs="Times New Roman"/>
        </w:rPr>
        <w:br w:type="page"/>
      </w:r>
    </w:p>
    <w:p w14:paraId="7671AF53" w14:textId="77777777" w:rsidR="002124BC" w:rsidRPr="006079FC" w:rsidRDefault="003B1796" w:rsidP="006079FC">
      <w:pPr>
        <w:pStyle w:val="Heading1"/>
        <w:spacing w:line="360" w:lineRule="auto"/>
        <w:jc w:val="left"/>
        <w:rPr>
          <w:rFonts w:ascii="Times New Roman" w:hAnsi="Times New Roman" w:cs="Times New Roman"/>
        </w:rPr>
      </w:pPr>
      <w:bookmarkStart w:id="135" w:name="_Toc227848670"/>
      <w:r w:rsidRPr="006079FC">
        <w:rPr>
          <w:rFonts w:ascii="Times New Roman" w:hAnsi="Times New Roman" w:cs="Times New Roman"/>
        </w:rPr>
        <w:lastRenderedPageBreak/>
        <w:t>References</w:t>
      </w:r>
      <w:bookmarkEnd w:id="135"/>
    </w:p>
    <w:p w14:paraId="025FFC64" w14:textId="77777777" w:rsidR="003B1796" w:rsidRPr="00910BC6" w:rsidRDefault="003B1796" w:rsidP="006079FC">
      <w:pPr>
        <w:pStyle w:val="BodyText"/>
        <w:spacing w:after="0"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>The following documents have been used to assist in creation of this document.</w:t>
      </w:r>
    </w:p>
    <w:tbl>
      <w:tblPr>
        <w:tblW w:w="84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458"/>
        <w:gridCol w:w="3862"/>
        <w:gridCol w:w="1260"/>
        <w:gridCol w:w="2840"/>
      </w:tblGrid>
      <w:tr w:rsidR="003B1796" w:rsidRPr="006079FC" w14:paraId="741C411F" w14:textId="77777777" w:rsidTr="006E38EA">
        <w:trPr>
          <w:cantSplit/>
        </w:trPr>
        <w:tc>
          <w:tcPr>
            <w:tcW w:w="458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EAF1DD" w:themeFill="accent3" w:themeFillTint="33"/>
          </w:tcPr>
          <w:p w14:paraId="376237E9" w14:textId="77777777" w:rsidR="003B1796" w:rsidRPr="006079FC" w:rsidRDefault="003B1796" w:rsidP="006079FC">
            <w:pPr>
              <w:pStyle w:val="Tableheading"/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#</w:t>
            </w:r>
          </w:p>
        </w:tc>
        <w:tc>
          <w:tcPr>
            <w:tcW w:w="3862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EAF1DD" w:themeFill="accent3" w:themeFillTint="33"/>
          </w:tcPr>
          <w:p w14:paraId="4E07A63C" w14:textId="77777777" w:rsidR="003B1796" w:rsidRPr="006079FC" w:rsidRDefault="003B1796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Document name</w:t>
            </w:r>
          </w:p>
        </w:tc>
        <w:tc>
          <w:tcPr>
            <w:tcW w:w="126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EAF1DD" w:themeFill="accent3" w:themeFillTint="33"/>
          </w:tcPr>
          <w:p w14:paraId="16812C4F" w14:textId="77777777" w:rsidR="003B1796" w:rsidRPr="006079FC" w:rsidRDefault="003B1796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Version</w:t>
            </w:r>
          </w:p>
        </w:tc>
        <w:tc>
          <w:tcPr>
            <w:tcW w:w="284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EAF1DD" w:themeFill="accent3" w:themeFillTint="33"/>
          </w:tcPr>
          <w:p w14:paraId="748D8460" w14:textId="77777777" w:rsidR="003B1796" w:rsidRPr="006079FC" w:rsidRDefault="003B1796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Comments</w:t>
            </w:r>
          </w:p>
        </w:tc>
      </w:tr>
      <w:tr w:rsidR="003B1796" w:rsidRPr="006079FC" w14:paraId="10ED17C5" w14:textId="77777777" w:rsidTr="003B1796">
        <w:trPr>
          <w:cantSplit/>
        </w:trPr>
        <w:tc>
          <w:tcPr>
            <w:tcW w:w="458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AFB31FA" w14:textId="32CA0F08" w:rsidR="003B1796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62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1B93D6F" w14:textId="0038261F" w:rsidR="003B1796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Shopee</w:t>
            </w:r>
          </w:p>
        </w:tc>
        <w:tc>
          <w:tcPr>
            <w:tcW w:w="126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A767750" w14:textId="051B337B" w:rsidR="003B1796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840" w:type="dxa"/>
            <w:tcBorders>
              <w:top w:val="single" w:sz="1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7DCBDD13" w14:textId="6A54E880" w:rsidR="003B1796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 xml:space="preserve">System yang </w:t>
            </w:r>
            <w:proofErr w:type="spellStart"/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diuji</w:t>
            </w:r>
            <w:proofErr w:type="spellEnd"/>
          </w:p>
        </w:tc>
      </w:tr>
      <w:tr w:rsidR="003B1796" w:rsidRPr="006079FC" w14:paraId="36CB226F" w14:textId="77777777" w:rsidTr="003B1796">
        <w:trPr>
          <w:cantSplit/>
        </w:trPr>
        <w:tc>
          <w:tcPr>
            <w:tcW w:w="458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2B58966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9650E08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4D82C09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241E3B06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1796" w:rsidRPr="006079FC" w14:paraId="0548406E" w14:textId="77777777" w:rsidTr="003B1796">
        <w:trPr>
          <w:cantSplit/>
        </w:trPr>
        <w:tc>
          <w:tcPr>
            <w:tcW w:w="458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9F4BA37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C98AB2B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7EB6CA1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1DB35ECA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1796" w:rsidRPr="006079FC" w14:paraId="40472CC3" w14:textId="77777777" w:rsidTr="003B1796">
        <w:trPr>
          <w:cantSplit/>
        </w:trPr>
        <w:tc>
          <w:tcPr>
            <w:tcW w:w="458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FDC75A8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79A82A1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D9210BC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7798E99D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1796" w:rsidRPr="006079FC" w14:paraId="3A403890" w14:textId="77777777" w:rsidTr="003B1796">
        <w:trPr>
          <w:cantSplit/>
        </w:trPr>
        <w:tc>
          <w:tcPr>
            <w:tcW w:w="458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58D1115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0FD4F6BF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80AC5FD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</w:tcPr>
          <w:p w14:paraId="505A7B7D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1796" w:rsidRPr="006079FC" w14:paraId="02295EEE" w14:textId="77777777" w:rsidTr="003B1796">
        <w:trPr>
          <w:cantSplit/>
        </w:trPr>
        <w:tc>
          <w:tcPr>
            <w:tcW w:w="458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4CC6B119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7D84DC2D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2" w:space="0" w:color="A6A6A6" w:themeColor="background1" w:themeShade="A6"/>
            </w:tcBorders>
          </w:tcPr>
          <w:p w14:paraId="6CFFB137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283E8963" w14:textId="77777777" w:rsidR="003B1796" w:rsidRPr="006079FC" w:rsidRDefault="003B1796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82B7A46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06FE908C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6EFC0F68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56E80171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1D8C3E52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283F8357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279E793F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p w14:paraId="059E3B29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  <w:sectPr w:rsidR="002124BC" w:rsidRPr="006079FC" w:rsidSect="00CC37EE">
          <w:pgSz w:w="11907" w:h="16839" w:code="9"/>
          <w:pgMar w:top="1440" w:right="1440" w:bottom="1440" w:left="1843" w:header="709" w:footer="709" w:gutter="0"/>
          <w:cols w:space="708"/>
          <w:titlePg/>
          <w:docGrid w:linePitch="360"/>
        </w:sectPr>
      </w:pPr>
    </w:p>
    <w:p w14:paraId="22503C22" w14:textId="77777777" w:rsidR="002124BC" w:rsidRPr="006079FC" w:rsidRDefault="008C27C7" w:rsidP="006079FC">
      <w:pPr>
        <w:pStyle w:val="Heading1"/>
        <w:spacing w:line="360" w:lineRule="auto"/>
        <w:jc w:val="left"/>
        <w:rPr>
          <w:rFonts w:ascii="Times New Roman" w:hAnsi="Times New Roman" w:cs="Times New Roman"/>
        </w:rPr>
      </w:pPr>
      <w:bookmarkStart w:id="136" w:name="_Toc227848671"/>
      <w:r w:rsidRPr="006079FC">
        <w:rPr>
          <w:rFonts w:ascii="Times New Roman" w:hAnsi="Times New Roman" w:cs="Times New Roman"/>
        </w:rPr>
        <w:lastRenderedPageBreak/>
        <w:t>Points of Contact</w:t>
      </w:r>
      <w:bookmarkEnd w:id="136"/>
    </w:p>
    <w:p w14:paraId="7B1FAC94" w14:textId="77777777" w:rsidR="008C27C7" w:rsidRPr="00910BC6" w:rsidRDefault="008C27C7" w:rsidP="006079FC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The following people can be contacted </w:t>
      </w:r>
      <w:proofErr w:type="gramStart"/>
      <w:r w:rsidRPr="00910BC6">
        <w:rPr>
          <w:rFonts w:ascii="Times New Roman" w:hAnsi="Times New Roman" w:cs="Times New Roman"/>
          <w:i/>
          <w:iCs/>
          <w:sz w:val="20"/>
          <w:szCs w:val="20"/>
        </w:rPr>
        <w:t>in reference to</w:t>
      </w:r>
      <w:proofErr w:type="gramEnd"/>
      <w:r w:rsidRPr="00910BC6">
        <w:rPr>
          <w:rFonts w:ascii="Times New Roman" w:hAnsi="Times New Roman" w:cs="Times New Roman"/>
          <w:i/>
          <w:iCs/>
          <w:sz w:val="20"/>
          <w:szCs w:val="20"/>
        </w:rPr>
        <w:t xml:space="preserve"> this document</w:t>
      </w:r>
    </w:p>
    <w:tbl>
      <w:tblPr>
        <w:tblStyle w:val="TableGrid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999999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00"/>
        <w:gridCol w:w="5803"/>
      </w:tblGrid>
      <w:tr w:rsidR="008C27C7" w:rsidRPr="006079FC" w14:paraId="1216DA1E" w14:textId="77777777" w:rsidTr="006E3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03" w:type="dxa"/>
            <w:gridSpan w:val="2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</w:tcPr>
          <w:p w14:paraId="092CADDE" w14:textId="77777777" w:rsidR="008C27C7" w:rsidRPr="006079FC" w:rsidRDefault="008C27C7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color w:val="000000" w:themeColor="text1"/>
                <w:szCs w:val="20"/>
              </w:rPr>
              <w:t>Primary Contact</w:t>
            </w:r>
          </w:p>
        </w:tc>
      </w:tr>
      <w:tr w:rsidR="008C27C7" w:rsidRPr="006079FC" w14:paraId="6D25E98E" w14:textId="77777777" w:rsidTr="008C27C7">
        <w:tc>
          <w:tcPr>
            <w:tcW w:w="240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11BA7AC8" w14:textId="77777777" w:rsidR="008C27C7" w:rsidRPr="006079FC" w:rsidRDefault="008C27C7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Name</w:t>
            </w:r>
          </w:p>
        </w:tc>
        <w:tc>
          <w:tcPr>
            <w:tcW w:w="5803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3A0501E1" w14:textId="034EBA37" w:rsidR="008C27C7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Devani Agnesia</w:t>
            </w:r>
          </w:p>
        </w:tc>
      </w:tr>
      <w:tr w:rsidR="008C27C7" w:rsidRPr="006079FC" w14:paraId="515466C6" w14:textId="77777777" w:rsidTr="008C27C7">
        <w:tc>
          <w:tcPr>
            <w:tcW w:w="240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627DDE1A" w14:textId="3B48AFDE" w:rsidR="008C27C7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Role</w:t>
            </w:r>
          </w:p>
        </w:tc>
        <w:tc>
          <w:tcPr>
            <w:tcW w:w="5803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11BE6C7B" w14:textId="15C8F99B" w:rsidR="008C27C7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QA Tester</w:t>
            </w:r>
          </w:p>
        </w:tc>
      </w:tr>
      <w:tr w:rsidR="008C27C7" w:rsidRPr="006079FC" w14:paraId="597621B8" w14:textId="77777777" w:rsidTr="008C27C7">
        <w:tc>
          <w:tcPr>
            <w:tcW w:w="240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2DF7ADB2" w14:textId="77777777" w:rsidR="008C27C7" w:rsidRPr="006079FC" w:rsidRDefault="008C27C7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Phone</w:t>
            </w:r>
          </w:p>
        </w:tc>
        <w:tc>
          <w:tcPr>
            <w:tcW w:w="5803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11CF517F" w14:textId="5A1C754A" w:rsidR="008C27C7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C27C7" w:rsidRPr="006079FC" w14:paraId="0B30DC04" w14:textId="77777777" w:rsidTr="006E38EA">
        <w:tc>
          <w:tcPr>
            <w:tcW w:w="240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23F86C9B" w14:textId="77777777" w:rsidR="008C27C7" w:rsidRPr="006079FC" w:rsidRDefault="008C27C7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Email</w:t>
            </w:r>
          </w:p>
        </w:tc>
        <w:tc>
          <w:tcPr>
            <w:tcW w:w="5803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0C6B4B35" w14:textId="10CC8AC0" w:rsidR="008C27C7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C27C7" w:rsidRPr="006079FC" w14:paraId="6888CEF5" w14:textId="77777777" w:rsidTr="006E38EA">
        <w:tc>
          <w:tcPr>
            <w:tcW w:w="8203" w:type="dxa"/>
            <w:gridSpan w:val="2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EAF1DD" w:themeFill="accent3" w:themeFillTint="33"/>
          </w:tcPr>
          <w:p w14:paraId="6C753BEC" w14:textId="77777777" w:rsidR="008C27C7" w:rsidRPr="006079FC" w:rsidRDefault="008C27C7" w:rsidP="006079FC">
            <w:pPr>
              <w:pStyle w:val="Tableheading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Secondary Contact</w:t>
            </w:r>
          </w:p>
        </w:tc>
      </w:tr>
      <w:tr w:rsidR="008C27C7" w:rsidRPr="006079FC" w14:paraId="205E058C" w14:textId="77777777" w:rsidTr="008C27C7">
        <w:tc>
          <w:tcPr>
            <w:tcW w:w="2400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63788184" w14:textId="77777777" w:rsidR="008C27C7" w:rsidRPr="006079FC" w:rsidRDefault="008C27C7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Name</w:t>
            </w:r>
          </w:p>
        </w:tc>
        <w:tc>
          <w:tcPr>
            <w:tcW w:w="5803" w:type="dxa"/>
            <w:tcBorders>
              <w:top w:val="single" w:sz="1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210D901A" w14:textId="11F3ACB0" w:rsidR="008C27C7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C27C7" w:rsidRPr="006079FC" w14:paraId="4C5ED5AA" w14:textId="77777777" w:rsidTr="008C27C7">
        <w:tc>
          <w:tcPr>
            <w:tcW w:w="240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52078601" w14:textId="77777777" w:rsidR="008C27C7" w:rsidRPr="006079FC" w:rsidRDefault="008C27C7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Title/Organisation</w:t>
            </w:r>
          </w:p>
        </w:tc>
        <w:tc>
          <w:tcPr>
            <w:tcW w:w="5803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05ACAC68" w14:textId="4C34939C" w:rsidR="008C27C7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C27C7" w:rsidRPr="006079FC" w14:paraId="5DD1424B" w14:textId="77777777" w:rsidTr="008C27C7">
        <w:tc>
          <w:tcPr>
            <w:tcW w:w="240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6D37CA53" w14:textId="77777777" w:rsidR="008C27C7" w:rsidRPr="006079FC" w:rsidRDefault="008C27C7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Phone</w:t>
            </w:r>
          </w:p>
        </w:tc>
        <w:tc>
          <w:tcPr>
            <w:tcW w:w="5803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1059BDC1" w14:textId="180F9FF1" w:rsidR="008C27C7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C27C7" w:rsidRPr="006079FC" w14:paraId="7F644D83" w14:textId="77777777" w:rsidTr="008C27C7">
        <w:tc>
          <w:tcPr>
            <w:tcW w:w="2400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3FE92564" w14:textId="77777777" w:rsidR="008C27C7" w:rsidRPr="006079FC" w:rsidRDefault="008C27C7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Email</w:t>
            </w:r>
          </w:p>
        </w:tc>
        <w:tc>
          <w:tcPr>
            <w:tcW w:w="5803" w:type="dxa"/>
            <w:tcBorders>
              <w:top w:val="single" w:sz="2" w:space="0" w:color="A6A6A6" w:themeColor="background1" w:themeShade="A6"/>
              <w:left w:val="single" w:sz="12" w:space="0" w:color="A6A6A6" w:themeColor="background1" w:themeShade="A6"/>
              <w:bottom w:val="single" w:sz="12" w:space="0" w:color="A6A6A6" w:themeColor="background1" w:themeShade="A6"/>
              <w:right w:val="single" w:sz="12" w:space="0" w:color="A6A6A6" w:themeColor="background1" w:themeShade="A6"/>
            </w:tcBorders>
            <w:shd w:val="clear" w:color="auto" w:fill="FFFFFF" w:themeFill="background1"/>
          </w:tcPr>
          <w:p w14:paraId="6E4C479D" w14:textId="2A7792FB" w:rsidR="008C27C7" w:rsidRPr="006079FC" w:rsidRDefault="006079FC" w:rsidP="006079FC">
            <w:pPr>
              <w:pStyle w:val="Tabletext0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79FC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45FEA7FB" w14:textId="77777777" w:rsidR="002124BC" w:rsidRPr="006079FC" w:rsidRDefault="002124BC" w:rsidP="006079FC">
      <w:pPr>
        <w:spacing w:line="360" w:lineRule="auto"/>
        <w:rPr>
          <w:rFonts w:ascii="Times New Roman" w:hAnsi="Times New Roman" w:cs="Times New Roman"/>
        </w:rPr>
      </w:pPr>
    </w:p>
    <w:sectPr w:rsidR="002124BC" w:rsidRPr="006079FC" w:rsidSect="00CC37EE">
      <w:pgSz w:w="11907" w:h="16839" w:code="9"/>
      <w:pgMar w:top="1440" w:right="1440" w:bottom="1440" w:left="184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9F7BB" w14:textId="77777777" w:rsidR="003E020A" w:rsidRDefault="003E020A" w:rsidP="000612CB">
      <w:r>
        <w:separator/>
      </w:r>
    </w:p>
    <w:p w14:paraId="5DA17D19" w14:textId="77777777" w:rsidR="003E020A" w:rsidRDefault="003E020A"/>
  </w:endnote>
  <w:endnote w:type="continuationSeparator" w:id="0">
    <w:p w14:paraId="6BC973A1" w14:textId="77777777" w:rsidR="003E020A" w:rsidRDefault="003E020A" w:rsidP="000612CB">
      <w:r>
        <w:continuationSeparator/>
      </w:r>
    </w:p>
    <w:p w14:paraId="2A65E12C" w14:textId="77777777" w:rsidR="003E020A" w:rsidRDefault="003E02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4000FCFF" w:usb2="00000001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46798" w14:textId="1DFE8B31" w:rsidR="00A87019" w:rsidRDefault="00A87019" w:rsidP="0034079F">
    <w:pPr>
      <w:pStyle w:val="Footer"/>
    </w:pPr>
    <w:r>
      <w:t>Test Plan Template, version 1</w:t>
    </w:r>
    <w:r w:rsidR="00910BC6">
      <w:t>.0</w:t>
    </w:r>
  </w:p>
  <w:p w14:paraId="3A570697" w14:textId="77777777" w:rsidR="00A87019" w:rsidRPr="00D12DD7" w:rsidRDefault="00A87019" w:rsidP="0034079F">
    <w:pPr>
      <w:pStyle w:val="Footer"/>
    </w:pPr>
    <w:r w:rsidRPr="00D40574">
      <w:tab/>
      <w:t xml:space="preserve">Page </w:t>
    </w:r>
    <w:r w:rsidR="003D5541">
      <w:fldChar w:fldCharType="begin"/>
    </w:r>
    <w:r w:rsidR="003D5541">
      <w:instrText xml:space="preserve"> PAGE   \* MERGEFORMAT </w:instrText>
    </w:r>
    <w:r w:rsidR="003D5541">
      <w:fldChar w:fldCharType="separate"/>
    </w:r>
    <w:r w:rsidR="004F1ADA">
      <w:rPr>
        <w:noProof/>
      </w:rPr>
      <w:t>2</w:t>
    </w:r>
    <w:r w:rsidR="003D5541">
      <w:rPr>
        <w:noProof/>
      </w:rPr>
      <w:fldChar w:fldCharType="end"/>
    </w:r>
    <w:r w:rsidRPr="00D40574">
      <w:t xml:space="preserve"> of </w:t>
    </w:r>
    <w:fldSimple w:instr=" NUMPAGES   \* MERGEFORMAT ">
      <w:r w:rsidR="004F1ADA">
        <w:rPr>
          <w:noProof/>
        </w:rPr>
        <w:t>20</w:t>
      </w:r>
    </w:fldSimple>
  </w:p>
  <w:p w14:paraId="37A49690" w14:textId="77777777" w:rsidR="00A87019" w:rsidRDefault="00A870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0EB9" w14:textId="1D70FFF9" w:rsidR="00A87019" w:rsidRDefault="00000000" w:rsidP="00302361">
    <w:pPr>
      <w:pStyle w:val="Footer"/>
      <w:tabs>
        <w:tab w:val="clear" w:pos="7797"/>
        <w:tab w:val="right" w:pos="7513"/>
        <w:tab w:val="left" w:pos="7655"/>
        <w:tab w:val="right" w:pos="8789"/>
        <w:tab w:val="right" w:pos="13892"/>
      </w:tabs>
      <w:ind w:left="-709"/>
    </w:pPr>
    <w:sdt>
      <w:sdtPr>
        <w:alias w:val="Title"/>
        <w:id w:val="2194286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87019">
          <w:t>Test Plan Template</w:t>
        </w:r>
      </w:sdtContent>
    </w:sdt>
    <w:r w:rsidR="00A87019">
      <w:t xml:space="preserve">, version </w:t>
    </w:r>
    <w:r w:rsidR="00910BC6">
      <w:t>1</w:t>
    </w:r>
    <w:r w:rsidR="00A87019">
      <w:t>.</w:t>
    </w:r>
    <w:r w:rsidR="00910BC6">
      <w:t>0</w:t>
    </w:r>
    <w:r w:rsidR="00A87019">
      <w:tab/>
    </w:r>
    <w:r w:rsidR="00A87019" w:rsidRPr="00D40574">
      <w:t xml:space="preserve">Page </w:t>
    </w:r>
    <w:r w:rsidR="003D5541">
      <w:fldChar w:fldCharType="begin"/>
    </w:r>
    <w:r w:rsidR="003D5541">
      <w:instrText xml:space="preserve"> PAGE   \* MERGEFORMAT </w:instrText>
    </w:r>
    <w:r w:rsidR="003D5541">
      <w:fldChar w:fldCharType="separate"/>
    </w:r>
    <w:r w:rsidR="004F1ADA">
      <w:rPr>
        <w:noProof/>
      </w:rPr>
      <w:t>1</w:t>
    </w:r>
    <w:r w:rsidR="003D5541">
      <w:rPr>
        <w:noProof/>
      </w:rPr>
      <w:fldChar w:fldCharType="end"/>
    </w:r>
    <w:r w:rsidR="00A87019" w:rsidRPr="00D40574">
      <w:t xml:space="preserve"> of </w:t>
    </w:r>
    <w:fldSimple w:instr=" NUMPAGES   \* MERGEFORMAT ">
      <w:r w:rsidR="004F1ADA">
        <w:rPr>
          <w:noProof/>
        </w:rPr>
        <w:t>20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AE94D" w14:textId="77777777" w:rsidR="003E020A" w:rsidRDefault="003E020A" w:rsidP="000612CB">
      <w:r>
        <w:separator/>
      </w:r>
    </w:p>
    <w:p w14:paraId="28A51687" w14:textId="77777777" w:rsidR="003E020A" w:rsidRDefault="003E020A"/>
  </w:footnote>
  <w:footnote w:type="continuationSeparator" w:id="0">
    <w:p w14:paraId="11E2327A" w14:textId="77777777" w:rsidR="003E020A" w:rsidRDefault="003E020A" w:rsidP="000612CB">
      <w:r>
        <w:continuationSeparator/>
      </w:r>
    </w:p>
    <w:p w14:paraId="2DB73934" w14:textId="77777777" w:rsidR="003E020A" w:rsidRDefault="003E02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5FE7" w14:textId="77777777" w:rsidR="00A87019" w:rsidRPr="00D40574" w:rsidRDefault="00000000" w:rsidP="0034079F">
    <w:pPr>
      <w:pStyle w:val="Header"/>
    </w:pPr>
    <w:sdt>
      <w:sdtPr>
        <w:alias w:val="Title"/>
        <w:id w:val="2194286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87019">
          <w:t>Test Plan Template</w:t>
        </w:r>
      </w:sdtContent>
    </w:sdt>
    <w:r w:rsidR="00A87019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65118" w14:textId="77777777" w:rsidR="00A87019" w:rsidRDefault="00000000">
    <w:pPr>
      <w:pStyle w:val="Header"/>
    </w:pPr>
    <w:sdt>
      <w:sdtPr>
        <w:alias w:val="Title"/>
        <w:id w:val="5812433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87019">
          <w:t>Test Plan Template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67294E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CA23C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F279E5"/>
    <w:multiLevelType w:val="multilevel"/>
    <w:tmpl w:val="3ACC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60FF3"/>
    <w:multiLevelType w:val="hybridMultilevel"/>
    <w:tmpl w:val="00680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04302"/>
    <w:multiLevelType w:val="multilevel"/>
    <w:tmpl w:val="F01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7492B"/>
    <w:multiLevelType w:val="multilevel"/>
    <w:tmpl w:val="78CE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6266D"/>
    <w:multiLevelType w:val="hybridMultilevel"/>
    <w:tmpl w:val="DDFA3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527C8"/>
    <w:multiLevelType w:val="hybridMultilevel"/>
    <w:tmpl w:val="9C305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E6A62"/>
    <w:multiLevelType w:val="hybridMultilevel"/>
    <w:tmpl w:val="17427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E5AD1"/>
    <w:multiLevelType w:val="hybridMultilevel"/>
    <w:tmpl w:val="792E59BE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161014AF"/>
    <w:multiLevelType w:val="hybridMultilevel"/>
    <w:tmpl w:val="5D4826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F143B"/>
    <w:multiLevelType w:val="multilevel"/>
    <w:tmpl w:val="8F4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618ED"/>
    <w:multiLevelType w:val="hybridMultilevel"/>
    <w:tmpl w:val="03763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235EE"/>
    <w:multiLevelType w:val="hybridMultilevel"/>
    <w:tmpl w:val="C656598C"/>
    <w:lvl w:ilvl="0" w:tplc="5B240052">
      <w:start w:val="1"/>
      <w:numFmt w:val="bullet"/>
      <w:pStyle w:val="BulletsLevel2"/>
      <w:lvlText w:val="o"/>
      <w:lvlJc w:val="left"/>
      <w:pPr>
        <w:ind w:left="1854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1F497D"/>
        <w:spacing w:val="0"/>
        <w:w w:val="0"/>
        <w:kern w:val="0"/>
        <w:position w:val="0"/>
        <w:sz w:val="20"/>
        <w:szCs w:val="0"/>
        <w:u w:val="none" w:color="000000"/>
        <w:effect w:val="none"/>
        <w:vertAlign w:val="baseline"/>
        <w:em w:val="none"/>
      </w:rPr>
    </w:lvl>
    <w:lvl w:ilvl="1" w:tplc="91225D4E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6E4A0FC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73063F80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799CD5BC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804B48E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8E87388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AFFE2F06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5044B2F6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2960E0F"/>
    <w:multiLevelType w:val="multilevel"/>
    <w:tmpl w:val="1AA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00FBF"/>
    <w:multiLevelType w:val="hybridMultilevel"/>
    <w:tmpl w:val="990CF7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A91460"/>
    <w:multiLevelType w:val="hybridMultilevel"/>
    <w:tmpl w:val="CD584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0F6366"/>
    <w:multiLevelType w:val="multilevel"/>
    <w:tmpl w:val="1E9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D0FF3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A3F66F7"/>
    <w:multiLevelType w:val="hybridMultilevel"/>
    <w:tmpl w:val="CD98D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D4C08"/>
    <w:multiLevelType w:val="hybridMultilevel"/>
    <w:tmpl w:val="47168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8731D2"/>
    <w:multiLevelType w:val="hybridMultilevel"/>
    <w:tmpl w:val="9AA65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F752E9"/>
    <w:multiLevelType w:val="hybridMultilevel"/>
    <w:tmpl w:val="B48614C4"/>
    <w:lvl w:ilvl="0" w:tplc="04090001">
      <w:start w:val="1"/>
      <w:numFmt w:val="bullet"/>
      <w:pStyle w:val="Bullets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6954C9"/>
    <w:multiLevelType w:val="multilevel"/>
    <w:tmpl w:val="F3D2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104A1"/>
    <w:multiLevelType w:val="hybridMultilevel"/>
    <w:tmpl w:val="98A44BC4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5" w15:restartNumberingAfterBreak="0">
    <w:nsid w:val="393D2565"/>
    <w:multiLevelType w:val="multilevel"/>
    <w:tmpl w:val="D006FC00"/>
    <w:lvl w:ilvl="0">
      <w:start w:val="1"/>
      <w:numFmt w:val="decimal"/>
      <w:pStyle w:val="Heading1"/>
      <w:suff w:val="space"/>
      <w:lvlText w:val="%1."/>
      <w:lvlJc w:val="left"/>
      <w:pPr>
        <w:ind w:left="0" w:hanging="1134"/>
      </w:pPr>
      <w:rPr>
        <w:rFonts w:ascii="Arial" w:hAnsi="Arial" w:cs="Arial"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851" w:hanging="851"/>
      </w:pPr>
      <w:rPr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hanging="56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hanging="28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hanging="142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3A0C1CAD"/>
    <w:multiLevelType w:val="hybridMultilevel"/>
    <w:tmpl w:val="4C060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3A0079"/>
    <w:multiLevelType w:val="multilevel"/>
    <w:tmpl w:val="AF58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D043F"/>
    <w:multiLevelType w:val="hybridMultilevel"/>
    <w:tmpl w:val="45D698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591A13"/>
    <w:multiLevelType w:val="hybridMultilevel"/>
    <w:tmpl w:val="1CAA2602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47123A03"/>
    <w:multiLevelType w:val="multilevel"/>
    <w:tmpl w:val="86B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041B3"/>
    <w:multiLevelType w:val="hybridMultilevel"/>
    <w:tmpl w:val="681A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E212D0"/>
    <w:multiLevelType w:val="hybridMultilevel"/>
    <w:tmpl w:val="E9A03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5D5F32"/>
    <w:multiLevelType w:val="hybridMultilevel"/>
    <w:tmpl w:val="05F25A9A"/>
    <w:lvl w:ilvl="0" w:tplc="0C090001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CFE714F"/>
    <w:multiLevelType w:val="hybridMultilevel"/>
    <w:tmpl w:val="54908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092E0B"/>
    <w:multiLevelType w:val="hybridMultilevel"/>
    <w:tmpl w:val="3EC22A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4461F1"/>
    <w:multiLevelType w:val="multilevel"/>
    <w:tmpl w:val="6C96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8224C9"/>
    <w:multiLevelType w:val="multilevel"/>
    <w:tmpl w:val="D462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A318A2"/>
    <w:multiLevelType w:val="hybridMultilevel"/>
    <w:tmpl w:val="8C1A3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D3197C"/>
    <w:multiLevelType w:val="hybridMultilevel"/>
    <w:tmpl w:val="E1344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1E57FC"/>
    <w:multiLevelType w:val="hybridMultilevel"/>
    <w:tmpl w:val="72767F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6423D2"/>
    <w:multiLevelType w:val="hybridMultilevel"/>
    <w:tmpl w:val="CF160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3D3359"/>
    <w:multiLevelType w:val="hybridMultilevel"/>
    <w:tmpl w:val="13CCF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AA0D18"/>
    <w:multiLevelType w:val="multilevel"/>
    <w:tmpl w:val="FC00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1430C"/>
    <w:multiLevelType w:val="multilevel"/>
    <w:tmpl w:val="CFF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23156"/>
    <w:multiLevelType w:val="hybridMultilevel"/>
    <w:tmpl w:val="7EF891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F854B4"/>
    <w:multiLevelType w:val="multilevel"/>
    <w:tmpl w:val="28EADF76"/>
    <w:lvl w:ilvl="0">
      <w:start w:val="1"/>
      <w:numFmt w:val="bullet"/>
      <w:pStyle w:val="Bullet-Circle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b/>
        <w:i w:val="0"/>
        <w:sz w:val="24"/>
      </w:rPr>
    </w:lvl>
    <w:lvl w:ilvl="2">
      <w:start w:val="1"/>
      <w:numFmt w:val="bullet"/>
      <w:lvlText w:val=""/>
      <w:lvlJc w:val="left"/>
      <w:pPr>
        <w:tabs>
          <w:tab w:val="num" w:pos="2126"/>
        </w:tabs>
        <w:ind w:left="2126" w:hanging="425"/>
      </w:pPr>
      <w:rPr>
        <w:rFonts w:ascii="Wingdings" w:hAnsi="Wingdings" w:hint="default"/>
        <w:sz w:val="18"/>
      </w:rPr>
    </w:lvl>
    <w:lvl w:ilvl="3">
      <w:start w:val="1"/>
      <w:numFmt w:val="bullet"/>
      <w:lvlText w:val=""/>
      <w:lvlJc w:val="left"/>
      <w:pPr>
        <w:tabs>
          <w:tab w:val="num" w:pos="2552"/>
        </w:tabs>
        <w:ind w:left="2552" w:hanging="426"/>
      </w:pPr>
      <w:rPr>
        <w:rFonts w:ascii="Wingdings 2" w:hAnsi="Wingdings 2" w:hint="default"/>
        <w:sz w:val="22"/>
      </w:rPr>
    </w:lvl>
    <w:lvl w:ilvl="4">
      <w:start w:val="1"/>
      <w:numFmt w:val="none"/>
      <w:lvlText w:val="%1.%2.%3.%4.%5."/>
      <w:lvlJc w:val="left"/>
      <w:pPr>
        <w:tabs>
          <w:tab w:val="num" w:pos="3371"/>
        </w:tabs>
        <w:ind w:left="3083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3731"/>
        </w:tabs>
        <w:ind w:left="3587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4451"/>
        </w:tabs>
        <w:ind w:left="4091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4811"/>
        </w:tabs>
        <w:ind w:left="4595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5531"/>
        </w:tabs>
        <w:ind w:left="5171" w:hanging="1440"/>
      </w:pPr>
      <w:rPr>
        <w:rFonts w:hint="default"/>
      </w:rPr>
    </w:lvl>
  </w:abstractNum>
  <w:abstractNum w:abstractNumId="47" w15:restartNumberingAfterBreak="0">
    <w:nsid w:val="69984868"/>
    <w:multiLevelType w:val="hybridMultilevel"/>
    <w:tmpl w:val="E7F40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A93F19"/>
    <w:multiLevelType w:val="hybridMultilevel"/>
    <w:tmpl w:val="E1946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6E3DE5"/>
    <w:multiLevelType w:val="hybridMultilevel"/>
    <w:tmpl w:val="719AA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533A07"/>
    <w:multiLevelType w:val="hybridMultilevel"/>
    <w:tmpl w:val="D320F7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935CD7"/>
    <w:multiLevelType w:val="hybridMultilevel"/>
    <w:tmpl w:val="E9AC1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B50E48"/>
    <w:multiLevelType w:val="hybridMultilevel"/>
    <w:tmpl w:val="16422390"/>
    <w:lvl w:ilvl="0" w:tplc="CAD4DC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5D958EA"/>
    <w:multiLevelType w:val="hybridMultilevel"/>
    <w:tmpl w:val="8836E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2A6082"/>
    <w:multiLevelType w:val="hybridMultilevel"/>
    <w:tmpl w:val="2E747E5A"/>
    <w:lvl w:ilvl="0" w:tplc="04090001">
      <w:start w:val="1"/>
      <w:numFmt w:val="bullet"/>
      <w:pStyle w:val="Normal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971AA1"/>
    <w:multiLevelType w:val="multilevel"/>
    <w:tmpl w:val="941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683685"/>
    <w:multiLevelType w:val="hybridMultilevel"/>
    <w:tmpl w:val="A3E65DA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D4601F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7" w15:restartNumberingAfterBreak="0">
    <w:nsid w:val="7BBA5EAB"/>
    <w:multiLevelType w:val="hybridMultilevel"/>
    <w:tmpl w:val="388CE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DA3AFF"/>
    <w:multiLevelType w:val="hybridMultilevel"/>
    <w:tmpl w:val="F5EE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5C2FC4"/>
    <w:multiLevelType w:val="hybridMultilevel"/>
    <w:tmpl w:val="3EA84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477376">
    <w:abstractNumId w:val="1"/>
  </w:num>
  <w:num w:numId="2" w16cid:durableId="1500073387">
    <w:abstractNumId w:val="0"/>
  </w:num>
  <w:num w:numId="3" w16cid:durableId="1057126640">
    <w:abstractNumId w:val="25"/>
  </w:num>
  <w:num w:numId="4" w16cid:durableId="1111435340">
    <w:abstractNumId w:val="33"/>
  </w:num>
  <w:num w:numId="5" w16cid:durableId="1252546437">
    <w:abstractNumId w:val="22"/>
  </w:num>
  <w:num w:numId="6" w16cid:durableId="1671257192">
    <w:abstractNumId w:val="13"/>
  </w:num>
  <w:num w:numId="7" w16cid:durableId="1172330442">
    <w:abstractNumId w:val="46"/>
  </w:num>
  <w:num w:numId="8" w16cid:durableId="432435156">
    <w:abstractNumId w:val="18"/>
  </w:num>
  <w:num w:numId="9" w16cid:durableId="1983845600">
    <w:abstractNumId w:val="45"/>
  </w:num>
  <w:num w:numId="10" w16cid:durableId="1248268098">
    <w:abstractNumId w:val="40"/>
  </w:num>
  <w:num w:numId="11" w16cid:durableId="268005132">
    <w:abstractNumId w:val="56"/>
  </w:num>
  <w:num w:numId="12" w16cid:durableId="2094467026">
    <w:abstractNumId w:val="15"/>
  </w:num>
  <w:num w:numId="13" w16cid:durableId="428238012">
    <w:abstractNumId w:val="29"/>
  </w:num>
  <w:num w:numId="14" w16cid:durableId="952639125">
    <w:abstractNumId w:val="54"/>
  </w:num>
  <w:num w:numId="15" w16cid:durableId="512114329">
    <w:abstractNumId w:val="38"/>
  </w:num>
  <w:num w:numId="16" w16cid:durableId="188759373">
    <w:abstractNumId w:val="10"/>
  </w:num>
  <w:num w:numId="17" w16cid:durableId="2014454684">
    <w:abstractNumId w:val="35"/>
  </w:num>
  <w:num w:numId="18" w16cid:durableId="815024979">
    <w:abstractNumId w:val="52"/>
  </w:num>
  <w:num w:numId="19" w16cid:durableId="1114405877">
    <w:abstractNumId w:val="9"/>
  </w:num>
  <w:num w:numId="20" w16cid:durableId="2137218100">
    <w:abstractNumId w:val="24"/>
  </w:num>
  <w:num w:numId="21" w16cid:durableId="1180310354">
    <w:abstractNumId w:val="50"/>
  </w:num>
  <w:num w:numId="22" w16cid:durableId="472336110">
    <w:abstractNumId w:val="28"/>
  </w:num>
  <w:num w:numId="23" w16cid:durableId="2004816296">
    <w:abstractNumId w:val="27"/>
  </w:num>
  <w:num w:numId="24" w16cid:durableId="1533229197">
    <w:abstractNumId w:val="21"/>
  </w:num>
  <w:num w:numId="25" w16cid:durableId="1327592519">
    <w:abstractNumId w:val="37"/>
  </w:num>
  <w:num w:numId="26" w16cid:durableId="2067533410">
    <w:abstractNumId w:val="4"/>
  </w:num>
  <w:num w:numId="27" w16cid:durableId="196700172">
    <w:abstractNumId w:val="2"/>
  </w:num>
  <w:num w:numId="28" w16cid:durableId="1280726652">
    <w:abstractNumId w:val="7"/>
  </w:num>
  <w:num w:numId="29" w16cid:durableId="64232314">
    <w:abstractNumId w:val="39"/>
  </w:num>
  <w:num w:numId="30" w16cid:durableId="1914587066">
    <w:abstractNumId w:val="11"/>
  </w:num>
  <w:num w:numId="31" w16cid:durableId="1656834534">
    <w:abstractNumId w:val="20"/>
  </w:num>
  <w:num w:numId="32" w16cid:durableId="295842267">
    <w:abstractNumId w:val="43"/>
  </w:num>
  <w:num w:numId="33" w16cid:durableId="601913652">
    <w:abstractNumId w:val="59"/>
  </w:num>
  <w:num w:numId="34" w16cid:durableId="759526538">
    <w:abstractNumId w:val="17"/>
  </w:num>
  <w:num w:numId="35" w16cid:durableId="1979912675">
    <w:abstractNumId w:val="53"/>
  </w:num>
  <w:num w:numId="36" w16cid:durableId="430127235">
    <w:abstractNumId w:val="44"/>
  </w:num>
  <w:num w:numId="37" w16cid:durableId="1323239548">
    <w:abstractNumId w:val="19"/>
  </w:num>
  <w:num w:numId="38" w16cid:durableId="1451633096">
    <w:abstractNumId w:val="12"/>
  </w:num>
  <w:num w:numId="39" w16cid:durableId="1505777607">
    <w:abstractNumId w:val="26"/>
  </w:num>
  <w:num w:numId="40" w16cid:durableId="2085293076">
    <w:abstractNumId w:val="5"/>
  </w:num>
  <w:num w:numId="41" w16cid:durableId="104428367">
    <w:abstractNumId w:val="55"/>
  </w:num>
  <w:num w:numId="42" w16cid:durableId="544759206">
    <w:abstractNumId w:val="49"/>
  </w:num>
  <w:num w:numId="43" w16cid:durableId="1960139400">
    <w:abstractNumId w:val="23"/>
  </w:num>
  <w:num w:numId="44" w16cid:durableId="546449233">
    <w:abstractNumId w:val="3"/>
  </w:num>
  <w:num w:numId="45" w16cid:durableId="293487845">
    <w:abstractNumId w:val="31"/>
  </w:num>
  <w:num w:numId="46" w16cid:durableId="849489379">
    <w:abstractNumId w:val="16"/>
  </w:num>
  <w:num w:numId="47" w16cid:durableId="1190797479">
    <w:abstractNumId w:val="48"/>
  </w:num>
  <w:num w:numId="48" w16cid:durableId="1818186974">
    <w:abstractNumId w:val="8"/>
  </w:num>
  <w:num w:numId="49" w16cid:durableId="1176772966">
    <w:abstractNumId w:val="51"/>
  </w:num>
  <w:num w:numId="50" w16cid:durableId="833687507">
    <w:abstractNumId w:val="32"/>
  </w:num>
  <w:num w:numId="51" w16cid:durableId="546258603">
    <w:abstractNumId w:val="47"/>
  </w:num>
  <w:num w:numId="52" w16cid:durableId="1246646142">
    <w:abstractNumId w:val="41"/>
  </w:num>
  <w:num w:numId="53" w16cid:durableId="1116758195">
    <w:abstractNumId w:val="58"/>
  </w:num>
  <w:num w:numId="54" w16cid:durableId="905074072">
    <w:abstractNumId w:val="57"/>
  </w:num>
  <w:num w:numId="55" w16cid:durableId="147213491">
    <w:abstractNumId w:val="36"/>
  </w:num>
  <w:num w:numId="56" w16cid:durableId="8339591">
    <w:abstractNumId w:val="30"/>
  </w:num>
  <w:num w:numId="57" w16cid:durableId="2054579373">
    <w:abstractNumId w:val="6"/>
  </w:num>
  <w:num w:numId="58" w16cid:durableId="1977491960">
    <w:abstractNumId w:val="34"/>
  </w:num>
  <w:num w:numId="59" w16cid:durableId="948391542">
    <w:abstractNumId w:val="42"/>
  </w:num>
  <w:num w:numId="60" w16cid:durableId="97524915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NotTrackFormatting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DA"/>
    <w:rsid w:val="0000030C"/>
    <w:rsid w:val="00001B4C"/>
    <w:rsid w:val="00002334"/>
    <w:rsid w:val="000024A7"/>
    <w:rsid w:val="00002FED"/>
    <w:rsid w:val="00005605"/>
    <w:rsid w:val="00005D0F"/>
    <w:rsid w:val="0002030B"/>
    <w:rsid w:val="00023982"/>
    <w:rsid w:val="00025280"/>
    <w:rsid w:val="00030EED"/>
    <w:rsid w:val="000322C7"/>
    <w:rsid w:val="000420D3"/>
    <w:rsid w:val="00042F6E"/>
    <w:rsid w:val="000473DD"/>
    <w:rsid w:val="00050491"/>
    <w:rsid w:val="0005166B"/>
    <w:rsid w:val="0005678E"/>
    <w:rsid w:val="000612CB"/>
    <w:rsid w:val="000660D4"/>
    <w:rsid w:val="000765B0"/>
    <w:rsid w:val="00084D3E"/>
    <w:rsid w:val="00085225"/>
    <w:rsid w:val="000927DB"/>
    <w:rsid w:val="000943B5"/>
    <w:rsid w:val="00096A7F"/>
    <w:rsid w:val="000A0F91"/>
    <w:rsid w:val="000A5D0A"/>
    <w:rsid w:val="000A5D47"/>
    <w:rsid w:val="000A5FAC"/>
    <w:rsid w:val="000B24EE"/>
    <w:rsid w:val="000B5BEA"/>
    <w:rsid w:val="000C2FB0"/>
    <w:rsid w:val="000C6532"/>
    <w:rsid w:val="000D12E2"/>
    <w:rsid w:val="000E46FC"/>
    <w:rsid w:val="000E7298"/>
    <w:rsid w:val="000F1486"/>
    <w:rsid w:val="000F23D9"/>
    <w:rsid w:val="000F31FA"/>
    <w:rsid w:val="000F453B"/>
    <w:rsid w:val="001008F4"/>
    <w:rsid w:val="00105175"/>
    <w:rsid w:val="00106E56"/>
    <w:rsid w:val="001111E3"/>
    <w:rsid w:val="00115704"/>
    <w:rsid w:val="001207D1"/>
    <w:rsid w:val="00121192"/>
    <w:rsid w:val="00122649"/>
    <w:rsid w:val="0012407F"/>
    <w:rsid w:val="00127845"/>
    <w:rsid w:val="00127AAB"/>
    <w:rsid w:val="00134B2C"/>
    <w:rsid w:val="00140D36"/>
    <w:rsid w:val="00141AC6"/>
    <w:rsid w:val="0014733F"/>
    <w:rsid w:val="001477F6"/>
    <w:rsid w:val="00150204"/>
    <w:rsid w:val="00153AD0"/>
    <w:rsid w:val="00154DF9"/>
    <w:rsid w:val="00163197"/>
    <w:rsid w:val="00172671"/>
    <w:rsid w:val="00173D02"/>
    <w:rsid w:val="001803C4"/>
    <w:rsid w:val="00180672"/>
    <w:rsid w:val="001859C0"/>
    <w:rsid w:val="00186A10"/>
    <w:rsid w:val="001922A5"/>
    <w:rsid w:val="001A2282"/>
    <w:rsid w:val="001A345F"/>
    <w:rsid w:val="001A4E87"/>
    <w:rsid w:val="001A533B"/>
    <w:rsid w:val="001A5BA0"/>
    <w:rsid w:val="001B3651"/>
    <w:rsid w:val="001B73C2"/>
    <w:rsid w:val="001C0176"/>
    <w:rsid w:val="001C5DAE"/>
    <w:rsid w:val="001D001B"/>
    <w:rsid w:val="001D0BD3"/>
    <w:rsid w:val="001D3893"/>
    <w:rsid w:val="001D5D0B"/>
    <w:rsid w:val="001D5FC5"/>
    <w:rsid w:val="001D60FC"/>
    <w:rsid w:val="001E5392"/>
    <w:rsid w:val="001E5B87"/>
    <w:rsid w:val="001E5C22"/>
    <w:rsid w:val="001E7C2B"/>
    <w:rsid w:val="001F0813"/>
    <w:rsid w:val="001F3994"/>
    <w:rsid w:val="00201001"/>
    <w:rsid w:val="00205E24"/>
    <w:rsid w:val="00207B92"/>
    <w:rsid w:val="00211ABA"/>
    <w:rsid w:val="002124BC"/>
    <w:rsid w:val="00214B46"/>
    <w:rsid w:val="002169B7"/>
    <w:rsid w:val="00217DB5"/>
    <w:rsid w:val="002211DF"/>
    <w:rsid w:val="00222BAE"/>
    <w:rsid w:val="00224C04"/>
    <w:rsid w:val="0022512B"/>
    <w:rsid w:val="00225D76"/>
    <w:rsid w:val="002312B4"/>
    <w:rsid w:val="00233EBE"/>
    <w:rsid w:val="00245A4A"/>
    <w:rsid w:val="00251068"/>
    <w:rsid w:val="00263D8D"/>
    <w:rsid w:val="0027109B"/>
    <w:rsid w:val="00271890"/>
    <w:rsid w:val="00272D00"/>
    <w:rsid w:val="00280E9C"/>
    <w:rsid w:val="00281F9F"/>
    <w:rsid w:val="00283527"/>
    <w:rsid w:val="00283955"/>
    <w:rsid w:val="0028769D"/>
    <w:rsid w:val="00293DC5"/>
    <w:rsid w:val="002A1214"/>
    <w:rsid w:val="002B2DF4"/>
    <w:rsid w:val="002B56BF"/>
    <w:rsid w:val="002C5367"/>
    <w:rsid w:val="002C7238"/>
    <w:rsid w:val="002D1AA4"/>
    <w:rsid w:val="002D23EB"/>
    <w:rsid w:val="002D64B3"/>
    <w:rsid w:val="002D6EAB"/>
    <w:rsid w:val="002E0016"/>
    <w:rsid w:val="002E5A3C"/>
    <w:rsid w:val="002E5EEB"/>
    <w:rsid w:val="002E7EC9"/>
    <w:rsid w:val="00302361"/>
    <w:rsid w:val="003064C9"/>
    <w:rsid w:val="003117B1"/>
    <w:rsid w:val="00321229"/>
    <w:rsid w:val="00322E68"/>
    <w:rsid w:val="00330366"/>
    <w:rsid w:val="00331934"/>
    <w:rsid w:val="00331E3E"/>
    <w:rsid w:val="00334AC1"/>
    <w:rsid w:val="0034079F"/>
    <w:rsid w:val="00347857"/>
    <w:rsid w:val="003532FA"/>
    <w:rsid w:val="00360855"/>
    <w:rsid w:val="003609D8"/>
    <w:rsid w:val="0036541F"/>
    <w:rsid w:val="00376945"/>
    <w:rsid w:val="00377439"/>
    <w:rsid w:val="00382AA2"/>
    <w:rsid w:val="003924E8"/>
    <w:rsid w:val="00392548"/>
    <w:rsid w:val="003A5B16"/>
    <w:rsid w:val="003B0A96"/>
    <w:rsid w:val="003B1796"/>
    <w:rsid w:val="003B2A5A"/>
    <w:rsid w:val="003B453C"/>
    <w:rsid w:val="003C11F7"/>
    <w:rsid w:val="003C45CF"/>
    <w:rsid w:val="003C75B2"/>
    <w:rsid w:val="003D3459"/>
    <w:rsid w:val="003D46F0"/>
    <w:rsid w:val="003D474A"/>
    <w:rsid w:val="003D5541"/>
    <w:rsid w:val="003D66CF"/>
    <w:rsid w:val="003D732F"/>
    <w:rsid w:val="003D7F8A"/>
    <w:rsid w:val="003E020A"/>
    <w:rsid w:val="003E4E07"/>
    <w:rsid w:val="003F0171"/>
    <w:rsid w:val="003F5DC3"/>
    <w:rsid w:val="00400F16"/>
    <w:rsid w:val="00401374"/>
    <w:rsid w:val="004034AC"/>
    <w:rsid w:val="00403731"/>
    <w:rsid w:val="0041001D"/>
    <w:rsid w:val="0041395F"/>
    <w:rsid w:val="004237C3"/>
    <w:rsid w:val="0042782A"/>
    <w:rsid w:val="004314F9"/>
    <w:rsid w:val="00432599"/>
    <w:rsid w:val="00433BEF"/>
    <w:rsid w:val="004356ED"/>
    <w:rsid w:val="00444214"/>
    <w:rsid w:val="004460F4"/>
    <w:rsid w:val="00447DB8"/>
    <w:rsid w:val="0045263A"/>
    <w:rsid w:val="00456732"/>
    <w:rsid w:val="00456A70"/>
    <w:rsid w:val="00465047"/>
    <w:rsid w:val="00467197"/>
    <w:rsid w:val="00470720"/>
    <w:rsid w:val="004712AD"/>
    <w:rsid w:val="00475313"/>
    <w:rsid w:val="00476870"/>
    <w:rsid w:val="00477772"/>
    <w:rsid w:val="004824BB"/>
    <w:rsid w:val="00496098"/>
    <w:rsid w:val="004A5D49"/>
    <w:rsid w:val="004A698C"/>
    <w:rsid w:val="004A7C9B"/>
    <w:rsid w:val="004B06E4"/>
    <w:rsid w:val="004B1A80"/>
    <w:rsid w:val="004B453D"/>
    <w:rsid w:val="004B4B3B"/>
    <w:rsid w:val="004B69D0"/>
    <w:rsid w:val="004C14D7"/>
    <w:rsid w:val="004C1518"/>
    <w:rsid w:val="004D1432"/>
    <w:rsid w:val="004D21FE"/>
    <w:rsid w:val="004D37AF"/>
    <w:rsid w:val="004F00EC"/>
    <w:rsid w:val="004F1144"/>
    <w:rsid w:val="004F1ADA"/>
    <w:rsid w:val="004F20F3"/>
    <w:rsid w:val="004F372A"/>
    <w:rsid w:val="004F38E9"/>
    <w:rsid w:val="004F6ED8"/>
    <w:rsid w:val="00501B4A"/>
    <w:rsid w:val="00507B8D"/>
    <w:rsid w:val="0051605A"/>
    <w:rsid w:val="00516610"/>
    <w:rsid w:val="00516A82"/>
    <w:rsid w:val="0052069D"/>
    <w:rsid w:val="00524321"/>
    <w:rsid w:val="00540D06"/>
    <w:rsid w:val="0054228C"/>
    <w:rsid w:val="0054452D"/>
    <w:rsid w:val="0054539B"/>
    <w:rsid w:val="00545BE3"/>
    <w:rsid w:val="005521AA"/>
    <w:rsid w:val="00554A68"/>
    <w:rsid w:val="00564B47"/>
    <w:rsid w:val="00564F0A"/>
    <w:rsid w:val="005669C4"/>
    <w:rsid w:val="00570BF6"/>
    <w:rsid w:val="00572BC8"/>
    <w:rsid w:val="00573BC1"/>
    <w:rsid w:val="00573F7A"/>
    <w:rsid w:val="005756E0"/>
    <w:rsid w:val="005771F9"/>
    <w:rsid w:val="0058358B"/>
    <w:rsid w:val="00594DED"/>
    <w:rsid w:val="005A6D72"/>
    <w:rsid w:val="005B17FC"/>
    <w:rsid w:val="005B600F"/>
    <w:rsid w:val="005C4579"/>
    <w:rsid w:val="005C5829"/>
    <w:rsid w:val="005C58F7"/>
    <w:rsid w:val="005C64CF"/>
    <w:rsid w:val="005D29E0"/>
    <w:rsid w:val="005D2DA9"/>
    <w:rsid w:val="005D3BD9"/>
    <w:rsid w:val="005E1726"/>
    <w:rsid w:val="005E1927"/>
    <w:rsid w:val="005F207A"/>
    <w:rsid w:val="00604D51"/>
    <w:rsid w:val="0060519E"/>
    <w:rsid w:val="006079FC"/>
    <w:rsid w:val="00610C2B"/>
    <w:rsid w:val="0061598C"/>
    <w:rsid w:val="00616824"/>
    <w:rsid w:val="00622F03"/>
    <w:rsid w:val="00625283"/>
    <w:rsid w:val="006311AE"/>
    <w:rsid w:val="00631E6C"/>
    <w:rsid w:val="006351D5"/>
    <w:rsid w:val="0063536A"/>
    <w:rsid w:val="00636240"/>
    <w:rsid w:val="00637132"/>
    <w:rsid w:val="00642054"/>
    <w:rsid w:val="0064422B"/>
    <w:rsid w:val="00657F75"/>
    <w:rsid w:val="00660B42"/>
    <w:rsid w:val="0066512E"/>
    <w:rsid w:val="00670AAA"/>
    <w:rsid w:val="00674AD0"/>
    <w:rsid w:val="006804B0"/>
    <w:rsid w:val="00684912"/>
    <w:rsid w:val="00685274"/>
    <w:rsid w:val="006855D6"/>
    <w:rsid w:val="00690ED0"/>
    <w:rsid w:val="00697829"/>
    <w:rsid w:val="00697FDD"/>
    <w:rsid w:val="006A30DC"/>
    <w:rsid w:val="006A31EF"/>
    <w:rsid w:val="006A347F"/>
    <w:rsid w:val="006A3AB5"/>
    <w:rsid w:val="006A542E"/>
    <w:rsid w:val="006B3DD4"/>
    <w:rsid w:val="006B7C66"/>
    <w:rsid w:val="006C0EC8"/>
    <w:rsid w:val="006C219E"/>
    <w:rsid w:val="006C5AA3"/>
    <w:rsid w:val="006C747F"/>
    <w:rsid w:val="006D130B"/>
    <w:rsid w:val="006D4C6C"/>
    <w:rsid w:val="006E0765"/>
    <w:rsid w:val="006E11A5"/>
    <w:rsid w:val="006E359B"/>
    <w:rsid w:val="006E38EA"/>
    <w:rsid w:val="006F2A60"/>
    <w:rsid w:val="006F3B4B"/>
    <w:rsid w:val="00710B8F"/>
    <w:rsid w:val="007208C1"/>
    <w:rsid w:val="00723B5B"/>
    <w:rsid w:val="007264B4"/>
    <w:rsid w:val="00732820"/>
    <w:rsid w:val="00733A56"/>
    <w:rsid w:val="00733CFC"/>
    <w:rsid w:val="00734A58"/>
    <w:rsid w:val="00734CF4"/>
    <w:rsid w:val="007402A0"/>
    <w:rsid w:val="00740DF2"/>
    <w:rsid w:val="00742320"/>
    <w:rsid w:val="007433EB"/>
    <w:rsid w:val="00747E14"/>
    <w:rsid w:val="00751E33"/>
    <w:rsid w:val="00755EF3"/>
    <w:rsid w:val="00764AED"/>
    <w:rsid w:val="007671CE"/>
    <w:rsid w:val="00772C30"/>
    <w:rsid w:val="0077384A"/>
    <w:rsid w:val="0078158A"/>
    <w:rsid w:val="00781B86"/>
    <w:rsid w:val="00785AFB"/>
    <w:rsid w:val="00791417"/>
    <w:rsid w:val="00793D38"/>
    <w:rsid w:val="00794067"/>
    <w:rsid w:val="007A09DC"/>
    <w:rsid w:val="007A4723"/>
    <w:rsid w:val="007A673C"/>
    <w:rsid w:val="007B5ADC"/>
    <w:rsid w:val="007B6673"/>
    <w:rsid w:val="007B6DE4"/>
    <w:rsid w:val="007C3298"/>
    <w:rsid w:val="007D2600"/>
    <w:rsid w:val="007D71C6"/>
    <w:rsid w:val="007E1D66"/>
    <w:rsid w:val="007E61C4"/>
    <w:rsid w:val="007E7293"/>
    <w:rsid w:val="007E7689"/>
    <w:rsid w:val="007F227F"/>
    <w:rsid w:val="007F3410"/>
    <w:rsid w:val="007F7229"/>
    <w:rsid w:val="007F73F6"/>
    <w:rsid w:val="0080151F"/>
    <w:rsid w:val="008067AC"/>
    <w:rsid w:val="00810BBE"/>
    <w:rsid w:val="00812882"/>
    <w:rsid w:val="00820CE1"/>
    <w:rsid w:val="00825A54"/>
    <w:rsid w:val="00830A23"/>
    <w:rsid w:val="00830BA1"/>
    <w:rsid w:val="008357BD"/>
    <w:rsid w:val="0083733C"/>
    <w:rsid w:val="008377C0"/>
    <w:rsid w:val="008449AA"/>
    <w:rsid w:val="00851E14"/>
    <w:rsid w:val="008525F6"/>
    <w:rsid w:val="00864B4D"/>
    <w:rsid w:val="00866CFD"/>
    <w:rsid w:val="00867F72"/>
    <w:rsid w:val="00871027"/>
    <w:rsid w:val="008745DF"/>
    <w:rsid w:val="008753A1"/>
    <w:rsid w:val="00876894"/>
    <w:rsid w:val="00880102"/>
    <w:rsid w:val="00882BF2"/>
    <w:rsid w:val="00890FA5"/>
    <w:rsid w:val="0089345C"/>
    <w:rsid w:val="008935FC"/>
    <w:rsid w:val="00897604"/>
    <w:rsid w:val="008A0DFF"/>
    <w:rsid w:val="008B0911"/>
    <w:rsid w:val="008B0E52"/>
    <w:rsid w:val="008B217D"/>
    <w:rsid w:val="008B3602"/>
    <w:rsid w:val="008B3891"/>
    <w:rsid w:val="008B47E0"/>
    <w:rsid w:val="008B66B7"/>
    <w:rsid w:val="008C109C"/>
    <w:rsid w:val="008C27C7"/>
    <w:rsid w:val="008C32C2"/>
    <w:rsid w:val="008C3E56"/>
    <w:rsid w:val="008D10B5"/>
    <w:rsid w:val="008D2E49"/>
    <w:rsid w:val="008D3031"/>
    <w:rsid w:val="008D5E80"/>
    <w:rsid w:val="008D60AB"/>
    <w:rsid w:val="008E32BF"/>
    <w:rsid w:val="008E51A5"/>
    <w:rsid w:val="008E78AC"/>
    <w:rsid w:val="008E7942"/>
    <w:rsid w:val="008F0711"/>
    <w:rsid w:val="008F367A"/>
    <w:rsid w:val="008F3F50"/>
    <w:rsid w:val="0090198D"/>
    <w:rsid w:val="0090712B"/>
    <w:rsid w:val="00910BC6"/>
    <w:rsid w:val="00915F30"/>
    <w:rsid w:val="009211E7"/>
    <w:rsid w:val="00924161"/>
    <w:rsid w:val="0092460D"/>
    <w:rsid w:val="009357E3"/>
    <w:rsid w:val="00935BE2"/>
    <w:rsid w:val="009371FB"/>
    <w:rsid w:val="009379ED"/>
    <w:rsid w:val="00940098"/>
    <w:rsid w:val="0094385E"/>
    <w:rsid w:val="00950509"/>
    <w:rsid w:val="00951631"/>
    <w:rsid w:val="009647F5"/>
    <w:rsid w:val="00967A25"/>
    <w:rsid w:val="00971141"/>
    <w:rsid w:val="0097674E"/>
    <w:rsid w:val="00981AA2"/>
    <w:rsid w:val="00987579"/>
    <w:rsid w:val="009A1A0A"/>
    <w:rsid w:val="009A219F"/>
    <w:rsid w:val="009A25C7"/>
    <w:rsid w:val="009A422B"/>
    <w:rsid w:val="009A7277"/>
    <w:rsid w:val="009B0917"/>
    <w:rsid w:val="009B0CD6"/>
    <w:rsid w:val="009B4286"/>
    <w:rsid w:val="009C2829"/>
    <w:rsid w:val="009C2E7F"/>
    <w:rsid w:val="009C4D04"/>
    <w:rsid w:val="009C68EB"/>
    <w:rsid w:val="009C6CD9"/>
    <w:rsid w:val="009D09B1"/>
    <w:rsid w:val="009D118A"/>
    <w:rsid w:val="009D2652"/>
    <w:rsid w:val="009D3B07"/>
    <w:rsid w:val="009E06C4"/>
    <w:rsid w:val="009F1260"/>
    <w:rsid w:val="009F29A5"/>
    <w:rsid w:val="00A00D77"/>
    <w:rsid w:val="00A0236D"/>
    <w:rsid w:val="00A14B94"/>
    <w:rsid w:val="00A14D38"/>
    <w:rsid w:val="00A24F45"/>
    <w:rsid w:val="00A35584"/>
    <w:rsid w:val="00A456B2"/>
    <w:rsid w:val="00A61266"/>
    <w:rsid w:val="00A64393"/>
    <w:rsid w:val="00A666B6"/>
    <w:rsid w:val="00A700E2"/>
    <w:rsid w:val="00A71769"/>
    <w:rsid w:val="00A71AD4"/>
    <w:rsid w:val="00A7297D"/>
    <w:rsid w:val="00A75862"/>
    <w:rsid w:val="00A77BA4"/>
    <w:rsid w:val="00A87019"/>
    <w:rsid w:val="00A90A00"/>
    <w:rsid w:val="00A96533"/>
    <w:rsid w:val="00AA2179"/>
    <w:rsid w:val="00AA24D1"/>
    <w:rsid w:val="00AA3541"/>
    <w:rsid w:val="00AA694A"/>
    <w:rsid w:val="00AA7CE9"/>
    <w:rsid w:val="00AB0E4E"/>
    <w:rsid w:val="00AB2067"/>
    <w:rsid w:val="00AB6611"/>
    <w:rsid w:val="00AC094C"/>
    <w:rsid w:val="00AC3F43"/>
    <w:rsid w:val="00AC447A"/>
    <w:rsid w:val="00AC5ABD"/>
    <w:rsid w:val="00AD0011"/>
    <w:rsid w:val="00AD27F1"/>
    <w:rsid w:val="00AD55E5"/>
    <w:rsid w:val="00AD6B32"/>
    <w:rsid w:val="00AE0605"/>
    <w:rsid w:val="00AE2056"/>
    <w:rsid w:val="00AE2075"/>
    <w:rsid w:val="00AE385C"/>
    <w:rsid w:val="00AE3FC6"/>
    <w:rsid w:val="00AE5CEC"/>
    <w:rsid w:val="00AE6A84"/>
    <w:rsid w:val="00AE718D"/>
    <w:rsid w:val="00B015E4"/>
    <w:rsid w:val="00B03E12"/>
    <w:rsid w:val="00B04C71"/>
    <w:rsid w:val="00B1166D"/>
    <w:rsid w:val="00B11683"/>
    <w:rsid w:val="00B11835"/>
    <w:rsid w:val="00B121AE"/>
    <w:rsid w:val="00B21CA3"/>
    <w:rsid w:val="00B22356"/>
    <w:rsid w:val="00B22CA5"/>
    <w:rsid w:val="00B22F36"/>
    <w:rsid w:val="00B2388F"/>
    <w:rsid w:val="00B301A1"/>
    <w:rsid w:val="00B307EE"/>
    <w:rsid w:val="00B32404"/>
    <w:rsid w:val="00B32D85"/>
    <w:rsid w:val="00B332B8"/>
    <w:rsid w:val="00B36BFC"/>
    <w:rsid w:val="00B4418A"/>
    <w:rsid w:val="00B47BB5"/>
    <w:rsid w:val="00B543A0"/>
    <w:rsid w:val="00B60571"/>
    <w:rsid w:val="00B71474"/>
    <w:rsid w:val="00B76E7E"/>
    <w:rsid w:val="00B8200C"/>
    <w:rsid w:val="00B942C5"/>
    <w:rsid w:val="00B95920"/>
    <w:rsid w:val="00B962E2"/>
    <w:rsid w:val="00BA79F1"/>
    <w:rsid w:val="00BB0174"/>
    <w:rsid w:val="00BB094A"/>
    <w:rsid w:val="00BB40E0"/>
    <w:rsid w:val="00BB4197"/>
    <w:rsid w:val="00BB533F"/>
    <w:rsid w:val="00BD3B4C"/>
    <w:rsid w:val="00BD3C7E"/>
    <w:rsid w:val="00BE1DBC"/>
    <w:rsid w:val="00BE25BF"/>
    <w:rsid w:val="00BE63D3"/>
    <w:rsid w:val="00C00AB9"/>
    <w:rsid w:val="00C00F26"/>
    <w:rsid w:val="00C05E1D"/>
    <w:rsid w:val="00C05F7A"/>
    <w:rsid w:val="00C1142E"/>
    <w:rsid w:val="00C13B86"/>
    <w:rsid w:val="00C13BD4"/>
    <w:rsid w:val="00C14567"/>
    <w:rsid w:val="00C1742D"/>
    <w:rsid w:val="00C2000B"/>
    <w:rsid w:val="00C21733"/>
    <w:rsid w:val="00C22F0C"/>
    <w:rsid w:val="00C23A0A"/>
    <w:rsid w:val="00C23F95"/>
    <w:rsid w:val="00C24EA4"/>
    <w:rsid w:val="00C30572"/>
    <w:rsid w:val="00C311D4"/>
    <w:rsid w:val="00C34BC6"/>
    <w:rsid w:val="00C34E59"/>
    <w:rsid w:val="00C35601"/>
    <w:rsid w:val="00C35AC5"/>
    <w:rsid w:val="00C52680"/>
    <w:rsid w:val="00C5370B"/>
    <w:rsid w:val="00C61825"/>
    <w:rsid w:val="00C62BB2"/>
    <w:rsid w:val="00C63273"/>
    <w:rsid w:val="00C6426F"/>
    <w:rsid w:val="00C6440B"/>
    <w:rsid w:val="00C674E2"/>
    <w:rsid w:val="00C67FF1"/>
    <w:rsid w:val="00C700E7"/>
    <w:rsid w:val="00C7032E"/>
    <w:rsid w:val="00C728F4"/>
    <w:rsid w:val="00C75BDD"/>
    <w:rsid w:val="00C77BDF"/>
    <w:rsid w:val="00C835E8"/>
    <w:rsid w:val="00C867D0"/>
    <w:rsid w:val="00C876B7"/>
    <w:rsid w:val="00CA077F"/>
    <w:rsid w:val="00CB1E0A"/>
    <w:rsid w:val="00CB26B3"/>
    <w:rsid w:val="00CB5631"/>
    <w:rsid w:val="00CC1BED"/>
    <w:rsid w:val="00CC3352"/>
    <w:rsid w:val="00CC37EE"/>
    <w:rsid w:val="00CD0468"/>
    <w:rsid w:val="00CD1CF7"/>
    <w:rsid w:val="00CD7526"/>
    <w:rsid w:val="00CE6900"/>
    <w:rsid w:val="00CF37DB"/>
    <w:rsid w:val="00CF4D2F"/>
    <w:rsid w:val="00CF5661"/>
    <w:rsid w:val="00CF695C"/>
    <w:rsid w:val="00D00708"/>
    <w:rsid w:val="00D06067"/>
    <w:rsid w:val="00D0739C"/>
    <w:rsid w:val="00D12DD7"/>
    <w:rsid w:val="00D142F5"/>
    <w:rsid w:val="00D304DC"/>
    <w:rsid w:val="00D31113"/>
    <w:rsid w:val="00D32223"/>
    <w:rsid w:val="00D379E7"/>
    <w:rsid w:val="00D40574"/>
    <w:rsid w:val="00D4189F"/>
    <w:rsid w:val="00D41D09"/>
    <w:rsid w:val="00D46A9C"/>
    <w:rsid w:val="00D46F08"/>
    <w:rsid w:val="00D51878"/>
    <w:rsid w:val="00D563CD"/>
    <w:rsid w:val="00D565C4"/>
    <w:rsid w:val="00D57A3A"/>
    <w:rsid w:val="00D60432"/>
    <w:rsid w:val="00D61DB7"/>
    <w:rsid w:val="00D631E6"/>
    <w:rsid w:val="00D64AD1"/>
    <w:rsid w:val="00D64E58"/>
    <w:rsid w:val="00D668EB"/>
    <w:rsid w:val="00D66E26"/>
    <w:rsid w:val="00D67237"/>
    <w:rsid w:val="00D701E6"/>
    <w:rsid w:val="00D728D9"/>
    <w:rsid w:val="00D73065"/>
    <w:rsid w:val="00D77E04"/>
    <w:rsid w:val="00D8304C"/>
    <w:rsid w:val="00D8424F"/>
    <w:rsid w:val="00D9093C"/>
    <w:rsid w:val="00D95B7F"/>
    <w:rsid w:val="00D95CE9"/>
    <w:rsid w:val="00DB17EE"/>
    <w:rsid w:val="00DB760A"/>
    <w:rsid w:val="00DD19C3"/>
    <w:rsid w:val="00DD77DC"/>
    <w:rsid w:val="00DE0DD5"/>
    <w:rsid w:val="00DE478F"/>
    <w:rsid w:val="00DF4616"/>
    <w:rsid w:val="00E04153"/>
    <w:rsid w:val="00E05925"/>
    <w:rsid w:val="00E1315E"/>
    <w:rsid w:val="00E15C9C"/>
    <w:rsid w:val="00E16EEB"/>
    <w:rsid w:val="00E236BE"/>
    <w:rsid w:val="00E23EA3"/>
    <w:rsid w:val="00E2434A"/>
    <w:rsid w:val="00E25016"/>
    <w:rsid w:val="00E30460"/>
    <w:rsid w:val="00E329E6"/>
    <w:rsid w:val="00E36EDD"/>
    <w:rsid w:val="00E456B7"/>
    <w:rsid w:val="00E5143D"/>
    <w:rsid w:val="00E52848"/>
    <w:rsid w:val="00E564FF"/>
    <w:rsid w:val="00E60B73"/>
    <w:rsid w:val="00E63002"/>
    <w:rsid w:val="00E64333"/>
    <w:rsid w:val="00E65208"/>
    <w:rsid w:val="00E736A0"/>
    <w:rsid w:val="00E81B7D"/>
    <w:rsid w:val="00E8295C"/>
    <w:rsid w:val="00E833BE"/>
    <w:rsid w:val="00E86197"/>
    <w:rsid w:val="00E8716E"/>
    <w:rsid w:val="00E962C5"/>
    <w:rsid w:val="00EA0228"/>
    <w:rsid w:val="00EA329C"/>
    <w:rsid w:val="00EB2612"/>
    <w:rsid w:val="00EB2DEF"/>
    <w:rsid w:val="00EB50BA"/>
    <w:rsid w:val="00EB7CDE"/>
    <w:rsid w:val="00EC3458"/>
    <w:rsid w:val="00EC4878"/>
    <w:rsid w:val="00EC6C48"/>
    <w:rsid w:val="00EC6D2D"/>
    <w:rsid w:val="00EC721D"/>
    <w:rsid w:val="00EC7E6F"/>
    <w:rsid w:val="00ED0935"/>
    <w:rsid w:val="00ED1A12"/>
    <w:rsid w:val="00ED2188"/>
    <w:rsid w:val="00ED29CA"/>
    <w:rsid w:val="00ED3D72"/>
    <w:rsid w:val="00ED7A14"/>
    <w:rsid w:val="00EE1537"/>
    <w:rsid w:val="00EF52E5"/>
    <w:rsid w:val="00EF6028"/>
    <w:rsid w:val="00F01578"/>
    <w:rsid w:val="00F066C2"/>
    <w:rsid w:val="00F15775"/>
    <w:rsid w:val="00F17959"/>
    <w:rsid w:val="00F30B03"/>
    <w:rsid w:val="00F3544C"/>
    <w:rsid w:val="00F362B6"/>
    <w:rsid w:val="00F4077B"/>
    <w:rsid w:val="00F42723"/>
    <w:rsid w:val="00F42E1A"/>
    <w:rsid w:val="00F44598"/>
    <w:rsid w:val="00F479C5"/>
    <w:rsid w:val="00F54013"/>
    <w:rsid w:val="00F55F50"/>
    <w:rsid w:val="00F56164"/>
    <w:rsid w:val="00F57252"/>
    <w:rsid w:val="00F6057B"/>
    <w:rsid w:val="00F608C8"/>
    <w:rsid w:val="00F6180D"/>
    <w:rsid w:val="00F6195C"/>
    <w:rsid w:val="00F62138"/>
    <w:rsid w:val="00F624B9"/>
    <w:rsid w:val="00F62C89"/>
    <w:rsid w:val="00F652F4"/>
    <w:rsid w:val="00F672D9"/>
    <w:rsid w:val="00F7036A"/>
    <w:rsid w:val="00F7381D"/>
    <w:rsid w:val="00F74F51"/>
    <w:rsid w:val="00F81C53"/>
    <w:rsid w:val="00F860DD"/>
    <w:rsid w:val="00F862B1"/>
    <w:rsid w:val="00FA2ED6"/>
    <w:rsid w:val="00FA58DF"/>
    <w:rsid w:val="00FA5D33"/>
    <w:rsid w:val="00FA799F"/>
    <w:rsid w:val="00FA7A10"/>
    <w:rsid w:val="00FB0781"/>
    <w:rsid w:val="00FB12DD"/>
    <w:rsid w:val="00FB34DC"/>
    <w:rsid w:val="00FB4B43"/>
    <w:rsid w:val="00FB67C7"/>
    <w:rsid w:val="00FC2E3E"/>
    <w:rsid w:val="00FD0A46"/>
    <w:rsid w:val="00FD3AC6"/>
    <w:rsid w:val="00FE273A"/>
    <w:rsid w:val="00FE6511"/>
    <w:rsid w:val="00FF33B2"/>
    <w:rsid w:val="00F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visio/2006/extension"/>
  <w:attachedSchema w:val="http://schemas.microsoft.com/visio/2003/core"/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D14D"/>
  <w15:docId w15:val="{B8540279-06F3-4F6A-8F57-020BFBA2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237"/>
    <w:pPr>
      <w:keepLines/>
      <w:spacing w:before="60" w:after="60" w:line="240" w:lineRule="auto"/>
      <w:jc w:val="both"/>
    </w:pPr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8D5E80"/>
    <w:pPr>
      <w:keepNext/>
      <w:pageBreakBefore/>
      <w:numPr>
        <w:numId w:val="3"/>
      </w:numPr>
      <w:pBdr>
        <w:bottom w:val="single" w:sz="2" w:space="1" w:color="002060"/>
      </w:pBdr>
      <w:spacing w:before="240" w:after="360"/>
      <w:ind w:firstLine="0"/>
      <w:outlineLvl w:val="0"/>
    </w:pPr>
    <w:rPr>
      <w:rFonts w:asciiTheme="majorHAnsi" w:eastAsiaTheme="majorEastAsia" w:hAnsiTheme="majorHAnsi" w:cstheme="majorBidi"/>
      <w:b/>
      <w:bCs/>
      <w:noProof/>
      <w:color w:val="002060"/>
      <w:sz w:val="36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8D5E80"/>
    <w:pPr>
      <w:keepNext/>
      <w:numPr>
        <w:ilvl w:val="1"/>
        <w:numId w:val="3"/>
      </w:numPr>
      <w:spacing w:before="360" w:after="200" w:line="276" w:lineRule="auto"/>
      <w:ind w:left="0" w:firstLine="0"/>
      <w:outlineLvl w:val="1"/>
    </w:pPr>
    <w:rPr>
      <w:rFonts w:asciiTheme="majorHAnsi" w:eastAsiaTheme="majorEastAsia" w:hAnsiTheme="majorHAnsi" w:cstheme="majorBidi"/>
      <w:b/>
      <w:bCs/>
      <w:noProof/>
      <w:color w:val="632423" w:themeColor="accent2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127AAB"/>
    <w:pPr>
      <w:keepNext/>
      <w:numPr>
        <w:ilvl w:val="2"/>
        <w:numId w:val="3"/>
      </w:numPr>
      <w:spacing w:before="240"/>
      <w:ind w:firstLine="0"/>
      <w:outlineLvl w:val="2"/>
    </w:pPr>
    <w:rPr>
      <w:rFonts w:asciiTheme="majorHAnsi" w:eastAsiaTheme="majorEastAsia" w:hAnsiTheme="majorHAnsi" w:cstheme="majorBidi"/>
      <w:b/>
      <w:bCs/>
      <w:noProof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8E7942"/>
    <w:pPr>
      <w:keepNext/>
      <w:numPr>
        <w:ilvl w:val="3"/>
        <w:numId w:val="3"/>
      </w:numPr>
      <w:spacing w:before="180"/>
      <w:ind w:left="-284" w:firstLine="0"/>
      <w:outlineLvl w:val="3"/>
    </w:pPr>
    <w:rPr>
      <w:rFonts w:asciiTheme="majorHAnsi" w:eastAsiaTheme="majorEastAsia" w:hAnsiTheme="majorHAnsi" w:cstheme="majorBidi"/>
      <w:b/>
      <w:bCs/>
      <w:iCs/>
      <w:noProof/>
    </w:rPr>
  </w:style>
  <w:style w:type="paragraph" w:styleId="Heading5">
    <w:name w:val="heading 5"/>
    <w:basedOn w:val="Normal"/>
    <w:next w:val="Normal"/>
    <w:link w:val="Heading5Char"/>
    <w:unhideWhenUsed/>
    <w:qFormat/>
    <w:rsid w:val="008E7942"/>
    <w:pPr>
      <w:keepNext/>
      <w:numPr>
        <w:ilvl w:val="4"/>
        <w:numId w:val="3"/>
      </w:numPr>
      <w:spacing w:before="180"/>
      <w:ind w:left="-142"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nhideWhenUsed/>
    <w:qFormat/>
    <w:rsid w:val="00E36EDD"/>
    <w:pPr>
      <w:keepNext/>
      <w:numPr>
        <w:ilvl w:val="5"/>
        <w:numId w:val="3"/>
      </w:numPr>
      <w:spacing w:before="12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nhideWhenUsed/>
    <w:qFormat/>
    <w:rsid w:val="00E36EDD"/>
    <w:pPr>
      <w:keepNext/>
      <w:numPr>
        <w:ilvl w:val="6"/>
        <w:numId w:val="3"/>
      </w:numPr>
      <w:spacing w:before="12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nhideWhenUsed/>
    <w:qFormat/>
    <w:rsid w:val="00631E6C"/>
    <w:pPr>
      <w:keepNext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631E6C"/>
    <w:pPr>
      <w:keepNext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D67237"/>
    <w:pPr>
      <w:overflowPunct w:val="0"/>
      <w:autoSpaceDE w:val="0"/>
      <w:autoSpaceDN w:val="0"/>
      <w:adjustRightInd w:val="0"/>
      <w:jc w:val="left"/>
      <w:textAlignment w:val="baseline"/>
    </w:pPr>
    <w:rPr>
      <w:rFonts w:eastAsia="Times New Roman" w:cs="Times New Roman"/>
      <w:szCs w:val="20"/>
    </w:rPr>
  </w:style>
  <w:style w:type="paragraph" w:styleId="Caption">
    <w:name w:val="caption"/>
    <w:aliases w:val="Figures"/>
    <w:basedOn w:val="Normal"/>
    <w:next w:val="Normal"/>
    <w:uiPriority w:val="35"/>
    <w:unhideWhenUsed/>
    <w:qFormat/>
    <w:rsid w:val="003B2A5A"/>
    <w:rPr>
      <w:b/>
      <w:bCs/>
      <w:szCs w:val="18"/>
    </w:rPr>
  </w:style>
  <w:style w:type="character" w:customStyle="1" w:styleId="Heading1Char">
    <w:name w:val="Heading 1 Char"/>
    <w:basedOn w:val="DefaultParagraphFont"/>
    <w:link w:val="Heading1"/>
    <w:rsid w:val="008D5E80"/>
    <w:rPr>
      <w:rFonts w:asciiTheme="majorHAnsi" w:eastAsiaTheme="majorEastAsia" w:hAnsiTheme="majorHAnsi" w:cstheme="majorBidi"/>
      <w:b/>
      <w:bCs/>
      <w:noProof/>
      <w:color w:val="002060"/>
      <w:sz w:val="36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8D5E80"/>
    <w:rPr>
      <w:rFonts w:asciiTheme="majorHAnsi" w:eastAsiaTheme="majorEastAsia" w:hAnsiTheme="majorHAnsi" w:cstheme="majorBidi"/>
      <w:b/>
      <w:bCs/>
      <w:noProof/>
      <w:color w:val="632423" w:themeColor="accent2" w:themeShade="80"/>
      <w:sz w:val="28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127AAB"/>
    <w:rPr>
      <w:rFonts w:asciiTheme="majorHAnsi" w:eastAsiaTheme="majorEastAsia" w:hAnsiTheme="majorHAnsi" w:cstheme="majorBidi"/>
      <w:b/>
      <w:bCs/>
      <w:noProof/>
      <w:color w:val="595959" w:themeColor="text1" w:themeTint="A6"/>
      <w:sz w:val="26"/>
      <w:szCs w:val="26"/>
      <w:lang w:val="en-AU"/>
    </w:rPr>
  </w:style>
  <w:style w:type="character" w:customStyle="1" w:styleId="Heading4Char">
    <w:name w:val="Heading 4 Char"/>
    <w:basedOn w:val="DefaultParagraphFont"/>
    <w:link w:val="Heading4"/>
    <w:rsid w:val="008E7942"/>
    <w:rPr>
      <w:rFonts w:asciiTheme="majorHAnsi" w:eastAsiaTheme="majorEastAsia" w:hAnsiTheme="majorHAnsi" w:cstheme="majorBidi"/>
      <w:b/>
      <w:bCs/>
      <w:iCs/>
      <w:noProof/>
      <w:lang w:val="en-AU"/>
    </w:rPr>
  </w:style>
  <w:style w:type="character" w:customStyle="1" w:styleId="Heading5Char">
    <w:name w:val="Heading 5 Char"/>
    <w:basedOn w:val="DefaultParagraphFont"/>
    <w:link w:val="Heading5"/>
    <w:rsid w:val="008E7942"/>
    <w:rPr>
      <w:rFonts w:asciiTheme="majorHAnsi" w:eastAsiaTheme="majorEastAsia" w:hAnsiTheme="majorHAnsi" w:cstheme="majorBidi"/>
      <w:lang w:val="en-AU"/>
    </w:rPr>
  </w:style>
  <w:style w:type="character" w:customStyle="1" w:styleId="Heading6Char">
    <w:name w:val="Heading 6 Char"/>
    <w:basedOn w:val="DefaultParagraphFont"/>
    <w:link w:val="Heading6"/>
    <w:rsid w:val="0000030C"/>
    <w:rPr>
      <w:rFonts w:asciiTheme="majorHAnsi" w:eastAsiaTheme="majorEastAsia" w:hAnsiTheme="majorHAnsi" w:cstheme="majorBidi"/>
      <w:i/>
      <w:iCs/>
      <w:lang w:val="en-AU"/>
    </w:rPr>
  </w:style>
  <w:style w:type="character" w:customStyle="1" w:styleId="Heading7Char">
    <w:name w:val="Heading 7 Char"/>
    <w:basedOn w:val="DefaultParagraphFont"/>
    <w:link w:val="Heading7"/>
    <w:rsid w:val="0000030C"/>
    <w:rPr>
      <w:rFonts w:asciiTheme="majorHAnsi" w:eastAsiaTheme="majorEastAsia" w:hAnsiTheme="majorHAnsi" w:cstheme="majorBidi"/>
      <w:i/>
      <w:iCs/>
      <w:lang w:val="en-AU"/>
    </w:rPr>
  </w:style>
  <w:style w:type="character" w:customStyle="1" w:styleId="Heading8Char">
    <w:name w:val="Heading 8 Char"/>
    <w:basedOn w:val="DefaultParagraphFont"/>
    <w:link w:val="Heading8"/>
    <w:rsid w:val="00631E6C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rsid w:val="00631E6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631E6C"/>
    <w:pPr>
      <w:pageBreakBefore/>
      <w:pBdr>
        <w:bottom w:val="single" w:sz="4" w:space="1" w:color="1F497D" w:themeColor="text2"/>
      </w:pBdr>
      <w:spacing w:after="120"/>
      <w:ind w:left="-1134"/>
    </w:pPr>
    <w:rPr>
      <w:rFonts w:asciiTheme="majorHAnsi" w:hAnsiTheme="majorHAnsi"/>
      <w:color w:val="00206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31E6C"/>
    <w:rPr>
      <w:rFonts w:asciiTheme="majorHAnsi" w:hAnsiTheme="majorHAnsi"/>
      <w:color w:val="00206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qFormat/>
    <w:rsid w:val="00631E6C"/>
    <w:pPr>
      <w:keepNext/>
      <w:tabs>
        <w:tab w:val="right" w:leader="dot" w:pos="8222"/>
      </w:tabs>
      <w:overflowPunct w:val="0"/>
      <w:autoSpaceDE w:val="0"/>
      <w:autoSpaceDN w:val="0"/>
      <w:adjustRightInd w:val="0"/>
      <w:spacing w:before="240"/>
      <w:ind w:right="429"/>
      <w:textAlignment w:val="baseline"/>
    </w:pPr>
    <w:rPr>
      <w:rFonts w:eastAsia="Times New Roman" w:cs="Times New Roman"/>
      <w:b/>
      <w:noProof/>
      <w:sz w:val="24"/>
      <w:szCs w:val="28"/>
    </w:rPr>
  </w:style>
  <w:style w:type="paragraph" w:styleId="TOC2">
    <w:name w:val="toc 2"/>
    <w:basedOn w:val="TOC1"/>
    <w:next w:val="Normal"/>
    <w:autoRedefine/>
    <w:uiPriority w:val="39"/>
    <w:qFormat/>
    <w:rsid w:val="00D64E58"/>
    <w:pPr>
      <w:keepNext w:val="0"/>
      <w:spacing w:before="60"/>
      <w:ind w:left="284" w:right="431"/>
    </w:pPr>
    <w:rPr>
      <w:rFonts w:cstheme="minorHAnsi"/>
      <w:b w:val="0"/>
      <w:sz w:val="22"/>
      <w:szCs w:val="24"/>
    </w:rPr>
  </w:style>
  <w:style w:type="character" w:styleId="Hyperlink">
    <w:name w:val="Hyperlink"/>
    <w:basedOn w:val="DefaultParagraphFont"/>
    <w:uiPriority w:val="99"/>
    <w:rsid w:val="00631E6C"/>
    <w:rPr>
      <w:color w:val="0000FF"/>
      <w:u w:val="single"/>
    </w:rPr>
  </w:style>
  <w:style w:type="paragraph" w:styleId="TableofFigures">
    <w:name w:val="table of figures"/>
    <w:basedOn w:val="TableText"/>
    <w:next w:val="Normal"/>
    <w:autoRedefine/>
    <w:uiPriority w:val="99"/>
    <w:rsid w:val="00631E6C"/>
    <w:pPr>
      <w:tabs>
        <w:tab w:val="right" w:leader="dot" w:pos="8222"/>
      </w:tabs>
      <w:overflowPunct/>
      <w:autoSpaceDE/>
      <w:autoSpaceDN/>
      <w:adjustRightInd/>
      <w:ind w:right="431"/>
      <w:textAlignment w:val="auto"/>
    </w:pPr>
    <w:rPr>
      <w:rFonts w:eastAsiaTheme="minorHAnsi" w:cstheme="minorBidi"/>
      <w:szCs w:val="22"/>
      <w:lang w:val="en-US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0420D3"/>
    <w:pPr>
      <w:tabs>
        <w:tab w:val="clear" w:pos="8222"/>
        <w:tab w:val="right" w:leader="dot" w:pos="8216"/>
      </w:tabs>
      <w:spacing w:before="0"/>
      <w:ind w:left="567"/>
    </w:pPr>
    <w:rPr>
      <w:rFonts w:eastAsiaTheme="majorEastAsia"/>
    </w:rPr>
  </w:style>
  <w:style w:type="paragraph" w:styleId="TOC4">
    <w:name w:val="toc 4"/>
    <w:basedOn w:val="TOC3"/>
    <w:next w:val="Normal"/>
    <w:autoRedefine/>
    <w:uiPriority w:val="39"/>
    <w:unhideWhenUsed/>
    <w:rsid w:val="00631E6C"/>
    <w:pPr>
      <w:ind w:left="851"/>
    </w:pPr>
    <w:rPr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0C"/>
    <w:pPr>
      <w:keepNext/>
      <w:numPr>
        <w:ilvl w:val="1"/>
      </w:numPr>
      <w:pBdr>
        <w:bottom w:val="single" w:sz="4" w:space="1" w:color="1F497D" w:themeColor="text2"/>
      </w:pBdr>
      <w:spacing w:before="240" w:after="120"/>
      <w:ind w:left="-1134"/>
    </w:pPr>
    <w:rPr>
      <w:rFonts w:asciiTheme="majorHAnsi" w:eastAsiaTheme="majorEastAsia" w:hAnsiTheme="majorHAnsi" w:cstheme="majorBidi"/>
      <w:b/>
      <w:iCs/>
      <w:color w:val="002060"/>
      <w:spacing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030C"/>
    <w:rPr>
      <w:rFonts w:asciiTheme="majorHAnsi" w:eastAsiaTheme="majorEastAsia" w:hAnsiTheme="majorHAnsi" w:cstheme="majorBidi"/>
      <w:b/>
      <w:iCs/>
      <w:color w:val="002060"/>
      <w:spacing w:val="20"/>
      <w:szCs w:val="24"/>
    </w:rPr>
  </w:style>
  <w:style w:type="paragraph" w:styleId="TOC5">
    <w:name w:val="toc 5"/>
    <w:basedOn w:val="TOC4"/>
    <w:next w:val="Normal"/>
    <w:autoRedefine/>
    <w:uiPriority w:val="39"/>
    <w:unhideWhenUsed/>
    <w:rsid w:val="00631E6C"/>
    <w:pPr>
      <w:ind w:left="993"/>
    </w:pPr>
  </w:style>
  <w:style w:type="paragraph" w:styleId="TOC6">
    <w:name w:val="toc 6"/>
    <w:basedOn w:val="TOC5"/>
    <w:next w:val="Normal"/>
    <w:autoRedefine/>
    <w:uiPriority w:val="39"/>
    <w:unhideWhenUsed/>
    <w:rsid w:val="00631E6C"/>
    <w:pPr>
      <w:ind w:left="1134"/>
    </w:pPr>
  </w:style>
  <w:style w:type="paragraph" w:styleId="TOC7">
    <w:name w:val="toc 7"/>
    <w:basedOn w:val="TOC6"/>
    <w:next w:val="Normal"/>
    <w:autoRedefine/>
    <w:uiPriority w:val="39"/>
    <w:unhideWhenUsed/>
    <w:rsid w:val="00631E6C"/>
  </w:style>
  <w:style w:type="paragraph" w:styleId="TOC8">
    <w:name w:val="toc 8"/>
    <w:basedOn w:val="TOC7"/>
    <w:next w:val="Normal"/>
    <w:autoRedefine/>
    <w:uiPriority w:val="39"/>
    <w:unhideWhenUsed/>
    <w:rsid w:val="00631E6C"/>
  </w:style>
  <w:style w:type="paragraph" w:styleId="TOC9">
    <w:name w:val="toc 9"/>
    <w:basedOn w:val="TOC8"/>
    <w:next w:val="Normal"/>
    <w:autoRedefine/>
    <w:uiPriority w:val="39"/>
    <w:unhideWhenUsed/>
    <w:rsid w:val="00631E6C"/>
  </w:style>
  <w:style w:type="paragraph" w:styleId="Header">
    <w:name w:val="header"/>
    <w:basedOn w:val="Normal"/>
    <w:link w:val="HeaderChar"/>
    <w:uiPriority w:val="99"/>
    <w:unhideWhenUsed/>
    <w:rsid w:val="00D12DD7"/>
    <w:pPr>
      <w:pBdr>
        <w:bottom w:val="single" w:sz="4" w:space="1" w:color="7F7F7F" w:themeColor="text1" w:themeTint="80"/>
      </w:pBdr>
      <w:tabs>
        <w:tab w:val="right" w:pos="7797"/>
      </w:tabs>
      <w:ind w:left="-1134"/>
    </w:pPr>
    <w:rPr>
      <w:rFonts w:ascii="Arial" w:hAnsi="Arial" w:cs="Arial"/>
      <w:noProof/>
      <w:color w:val="595959" w:themeColor="text1" w:themeTint="A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D12DD7"/>
    <w:rPr>
      <w:rFonts w:ascii="Arial" w:hAnsi="Arial" w:cs="Arial"/>
      <w:noProof/>
      <w:color w:val="595959" w:themeColor="text1" w:themeTint="A6"/>
      <w:sz w:val="16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D12DD7"/>
    <w:pPr>
      <w:pBdr>
        <w:top w:val="single" w:sz="4" w:space="1" w:color="7F7F7F" w:themeColor="text1" w:themeTint="80"/>
      </w:pBdr>
      <w:tabs>
        <w:tab w:val="right" w:pos="7797"/>
      </w:tabs>
      <w:ind w:left="-1134"/>
    </w:pPr>
    <w:rPr>
      <w:rFonts w:ascii="Arial" w:hAnsi="Arial" w:cs="Arial"/>
      <w:color w:val="595959" w:themeColor="text1" w:themeTint="A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12DD7"/>
    <w:rPr>
      <w:rFonts w:ascii="Arial" w:hAnsi="Arial" w:cs="Arial"/>
      <w:color w:val="595959" w:themeColor="text1" w:themeTint="A6"/>
      <w:sz w:val="16"/>
      <w:lang w:val="en-AU"/>
    </w:rPr>
  </w:style>
  <w:style w:type="paragraph" w:styleId="BalloonText">
    <w:name w:val="Balloon Text"/>
    <w:basedOn w:val="Normal"/>
    <w:link w:val="BalloonTextChar"/>
    <w:uiPriority w:val="99"/>
    <w:unhideWhenUsed/>
    <w:rsid w:val="009371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9371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00F16"/>
    <w:pPr>
      <w:spacing w:after="0" w:line="240" w:lineRule="auto"/>
    </w:pPr>
    <w:tblPr>
      <w:tblInd w:w="142" w:type="dxa"/>
      <w:tblBorders>
        <w:top w:val="single" w:sz="8" w:space="0" w:color="7F7F7F" w:themeColor="text1" w:themeTint="80"/>
        <w:left w:val="single" w:sz="8" w:space="0" w:color="7F7F7F" w:themeColor="text1" w:themeTint="80"/>
        <w:bottom w:val="single" w:sz="12" w:space="0" w:color="7F7F7F" w:themeColor="text1" w:themeTint="80"/>
        <w:right w:val="single" w:sz="12" w:space="0" w:color="7F7F7F" w:themeColor="text1" w:themeTint="80"/>
        <w:insideH w:val="dotted" w:sz="4" w:space="0" w:color="auto"/>
        <w:insideV w:val="single" w:sz="6" w:space="0" w:color="7F7F7F" w:themeColor="text1" w:themeTint="80"/>
      </w:tblBorders>
    </w:tblPr>
    <w:trPr>
      <w:cantSplit/>
    </w:trPr>
    <w:tblStylePr w:type="firstRow">
      <w:pPr>
        <w:keepNext/>
        <w:keepLines/>
        <w:widowControl/>
        <w:wordWrap/>
      </w:pPr>
      <w:rPr>
        <w:b/>
        <w:color w:val="002060"/>
      </w:rPr>
      <w:tblPr/>
      <w:tcPr>
        <w:tcBorders>
          <w:top w:val="single" w:sz="8" w:space="0" w:color="7F7F7F" w:themeColor="text1" w:themeTint="80"/>
          <w:left w:val="single" w:sz="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nil"/>
          <w:insideV w:val="single" w:sz="2" w:space="0" w:color="7F7F7F" w:themeColor="text1" w:themeTint="80"/>
          <w:tl2br w:val="nil"/>
          <w:tr2bl w:val="nil"/>
        </w:tcBorders>
        <w:shd w:val="clear" w:color="auto" w:fill="EAF1DD" w:themeFill="accent3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D2E49"/>
    <w:rPr>
      <w:color w:val="808080"/>
    </w:rPr>
  </w:style>
  <w:style w:type="paragraph" w:styleId="TOCHeading">
    <w:name w:val="TOC Heading"/>
    <w:basedOn w:val="Subtitle"/>
    <w:next w:val="Normal"/>
    <w:uiPriority w:val="39"/>
    <w:unhideWhenUsed/>
    <w:qFormat/>
    <w:rsid w:val="007B6DE4"/>
  </w:style>
  <w:style w:type="paragraph" w:styleId="TOAHeading">
    <w:name w:val="toa heading"/>
    <w:basedOn w:val="Subtitle"/>
    <w:next w:val="Normal"/>
    <w:uiPriority w:val="99"/>
    <w:unhideWhenUsed/>
    <w:rsid w:val="00D60432"/>
  </w:style>
  <w:style w:type="paragraph" w:styleId="ListParagraph">
    <w:name w:val="List Paragraph"/>
    <w:basedOn w:val="Normal"/>
    <w:link w:val="ListParagraphChar"/>
    <w:uiPriority w:val="34"/>
    <w:qFormat/>
    <w:rsid w:val="00E81B7D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7B6DE4"/>
  </w:style>
  <w:style w:type="paragraph" w:styleId="BlockText">
    <w:name w:val="Block Text"/>
    <w:basedOn w:val="Normal"/>
    <w:uiPriority w:val="99"/>
    <w:unhideWhenUsed/>
    <w:rsid w:val="007B6DE4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7B6D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B6DE4"/>
  </w:style>
  <w:style w:type="paragraph" w:styleId="Closing">
    <w:name w:val="Closing"/>
    <w:basedOn w:val="Normal"/>
    <w:link w:val="ClosingChar"/>
    <w:uiPriority w:val="99"/>
    <w:unhideWhenUsed/>
    <w:rsid w:val="007B6DE4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rsid w:val="007B6DE4"/>
  </w:style>
  <w:style w:type="character" w:styleId="CommentReference">
    <w:name w:val="annotation reference"/>
    <w:basedOn w:val="DefaultParagraphFont"/>
    <w:uiPriority w:val="99"/>
    <w:unhideWhenUsed/>
    <w:rsid w:val="007B6DE4"/>
    <w:rPr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7B6DE4"/>
  </w:style>
  <w:style w:type="character" w:customStyle="1" w:styleId="E-mailSignatureChar">
    <w:name w:val="E-mail Signature Char"/>
    <w:basedOn w:val="DefaultParagraphFont"/>
    <w:link w:val="E-mailSignature"/>
    <w:uiPriority w:val="99"/>
    <w:rsid w:val="007B6DE4"/>
  </w:style>
  <w:style w:type="character" w:styleId="Emphasis">
    <w:name w:val="Emphasis"/>
    <w:basedOn w:val="DefaultParagraphFont"/>
    <w:uiPriority w:val="20"/>
    <w:qFormat/>
    <w:rsid w:val="007B6DE4"/>
    <w:rPr>
      <w:i/>
      <w:iCs/>
    </w:rPr>
  </w:style>
  <w:style w:type="character" w:styleId="FootnoteReference">
    <w:name w:val="footnote reference"/>
    <w:basedOn w:val="DefaultParagraphFont"/>
    <w:unhideWhenUsed/>
    <w:rsid w:val="007B6DE4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B6DE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B6DE4"/>
    <w:rPr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7B6DE4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unhideWhenUsed/>
    <w:rsid w:val="007B6DE4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6DE4"/>
    <w:pPr>
      <w:ind w:left="220" w:hanging="220"/>
    </w:pPr>
  </w:style>
  <w:style w:type="paragraph" w:styleId="IndexHeading">
    <w:name w:val="index heading"/>
    <w:basedOn w:val="TOAHeading"/>
    <w:next w:val="Index1"/>
    <w:uiPriority w:val="99"/>
    <w:unhideWhenUsed/>
    <w:rsid w:val="007B6DE4"/>
  </w:style>
  <w:style w:type="paragraph" w:styleId="PlainText">
    <w:name w:val="Plain Text"/>
    <w:basedOn w:val="Normal"/>
    <w:link w:val="PlainTextChar"/>
    <w:uiPriority w:val="99"/>
    <w:unhideWhenUsed/>
    <w:rsid w:val="007B6DE4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B6DE4"/>
    <w:rPr>
      <w:rFonts w:ascii="Consolas" w:hAnsi="Consolas" w:cs="Consolas"/>
      <w:sz w:val="21"/>
      <w:szCs w:val="21"/>
    </w:rPr>
  </w:style>
  <w:style w:type="paragraph" w:customStyle="1" w:styleId="NormalHeading">
    <w:name w:val="Normal Heading"/>
    <w:basedOn w:val="Normal"/>
    <w:next w:val="Normal"/>
    <w:qFormat/>
    <w:rsid w:val="007264B4"/>
    <w:pPr>
      <w:keepNext/>
    </w:pPr>
    <w:rPr>
      <w:b/>
    </w:rPr>
  </w:style>
  <w:style w:type="table" w:customStyle="1" w:styleId="SimpleTable">
    <w:name w:val="Simple Table"/>
    <w:basedOn w:val="TableNormal"/>
    <w:uiPriority w:val="99"/>
    <w:qFormat/>
    <w:rsid w:val="00271890"/>
    <w:pPr>
      <w:keepLine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pPr>
        <w:keepNext/>
        <w:keepLines/>
        <w:wordWrap/>
      </w:pPr>
      <w:rPr>
        <w:b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0C6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532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6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6532"/>
    <w:rPr>
      <w:b/>
      <w:bCs/>
      <w:sz w:val="20"/>
      <w:szCs w:val="20"/>
      <w:lang w:val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6A8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6A82"/>
    <w:rPr>
      <w:rFonts w:ascii="Tahoma" w:hAnsi="Tahoma" w:cs="Tahoma"/>
      <w:sz w:val="16"/>
      <w:szCs w:val="16"/>
      <w:lang w:val="en-AU"/>
    </w:rPr>
  </w:style>
  <w:style w:type="paragraph" w:styleId="ListBullet2">
    <w:name w:val="List Bullet 2"/>
    <w:basedOn w:val="Normal"/>
    <w:uiPriority w:val="99"/>
    <w:unhideWhenUsed/>
    <w:rsid w:val="0054228C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1A5BA0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401374"/>
    <w:pPr>
      <w:spacing w:after="0" w:line="240" w:lineRule="auto"/>
    </w:pPr>
    <w:rPr>
      <w:lang w:val="en-AU"/>
    </w:rPr>
  </w:style>
  <w:style w:type="paragraph" w:customStyle="1" w:styleId="TableBullet">
    <w:name w:val="Table Bullet"/>
    <w:basedOn w:val="ListParagraph"/>
    <w:qFormat/>
    <w:rsid w:val="008D5E80"/>
    <w:pPr>
      <w:numPr>
        <w:numId w:val="4"/>
      </w:numPr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37E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37EE"/>
    <w:rPr>
      <w:lang w:val="en-AU"/>
    </w:rPr>
  </w:style>
  <w:style w:type="paragraph" w:customStyle="1" w:styleId="BulletsLevel1">
    <w:name w:val="Bullets Level 1"/>
    <w:basedOn w:val="ListParagraph"/>
    <w:link w:val="BulletsLevel1Char"/>
    <w:qFormat/>
    <w:rsid w:val="00685274"/>
    <w:pPr>
      <w:keepLines w:val="0"/>
      <w:numPr>
        <w:numId w:val="5"/>
      </w:numPr>
      <w:tabs>
        <w:tab w:val="left" w:pos="567"/>
      </w:tabs>
      <w:spacing w:before="80" w:after="80" w:line="276" w:lineRule="auto"/>
      <w:contextualSpacing w:val="0"/>
      <w:jc w:val="left"/>
    </w:pPr>
    <w:rPr>
      <w:rFonts w:ascii="Calibri" w:eastAsia="Times New Roman" w:hAnsi="Calibri" w:cs="Calibri"/>
      <w:i/>
      <w:color w:val="365F91"/>
    </w:rPr>
  </w:style>
  <w:style w:type="paragraph" w:customStyle="1" w:styleId="BulletsLevel2">
    <w:name w:val="Bullets Level 2"/>
    <w:basedOn w:val="BulletsLevel1"/>
    <w:link w:val="BulletsLevel2Char"/>
    <w:qFormat/>
    <w:rsid w:val="00685274"/>
    <w:pPr>
      <w:numPr>
        <w:numId w:val="6"/>
      </w:numPr>
      <w:tabs>
        <w:tab w:val="clear" w:pos="567"/>
        <w:tab w:val="left" w:pos="993"/>
      </w:tabs>
      <w:ind w:left="993" w:hanging="284"/>
    </w:pPr>
  </w:style>
  <w:style w:type="character" w:customStyle="1" w:styleId="BulletsLevel1Char">
    <w:name w:val="Bullets Level 1 Char"/>
    <w:link w:val="BulletsLevel1"/>
    <w:rsid w:val="00685274"/>
    <w:rPr>
      <w:rFonts w:ascii="Calibri" w:eastAsia="Times New Roman" w:hAnsi="Calibri" w:cs="Calibri"/>
      <w:i/>
      <w:color w:val="365F91"/>
      <w:lang w:val="en-AU"/>
    </w:rPr>
  </w:style>
  <w:style w:type="character" w:customStyle="1" w:styleId="BulletsLevel2Char">
    <w:name w:val="Bullets Level 2 Char"/>
    <w:basedOn w:val="BulletsLevel1Char"/>
    <w:link w:val="BulletsLevel2"/>
    <w:rsid w:val="00685274"/>
    <w:rPr>
      <w:rFonts w:ascii="Calibri" w:eastAsia="Times New Roman" w:hAnsi="Calibri" w:cs="Calibri"/>
      <w:i/>
      <w:color w:val="365F91"/>
      <w:lang w:val="en-AU"/>
    </w:rPr>
  </w:style>
  <w:style w:type="paragraph" w:customStyle="1" w:styleId="TableHeader">
    <w:name w:val="Table Header"/>
    <w:rsid w:val="00610C2B"/>
    <w:pPr>
      <w:spacing w:before="60" w:after="120" w:line="240" w:lineRule="auto"/>
      <w:ind w:left="-18" w:firstLine="18"/>
    </w:pPr>
    <w:rPr>
      <w:rFonts w:ascii="Arial (W1)" w:eastAsia="Times New Roman" w:hAnsi="Arial (W1)" w:cs="Times New Roman"/>
      <w:b/>
      <w:sz w:val="20"/>
      <w:szCs w:val="20"/>
      <w:lang w:val="en-AU"/>
    </w:rPr>
  </w:style>
  <w:style w:type="character" w:customStyle="1" w:styleId="ListParagraphChar">
    <w:name w:val="List Paragraph Char"/>
    <w:link w:val="ListParagraph"/>
    <w:uiPriority w:val="34"/>
    <w:rsid w:val="008B0911"/>
    <w:rPr>
      <w:lang w:val="en-AU"/>
    </w:rPr>
  </w:style>
  <w:style w:type="paragraph" w:customStyle="1" w:styleId="Bullet-Circle">
    <w:name w:val="Bullet - Circle"/>
    <w:basedOn w:val="BodyText"/>
    <w:rsid w:val="00456732"/>
    <w:pPr>
      <w:keepLines w:val="0"/>
      <w:numPr>
        <w:numId w:val="7"/>
      </w:numPr>
      <w:spacing w:before="0"/>
      <w:jc w:val="left"/>
    </w:pPr>
    <w:rPr>
      <w:rFonts w:ascii="Arial" w:eastAsia="Times New Roman" w:hAnsi="Arial" w:cs="Times New Roman"/>
      <w:szCs w:val="24"/>
      <w:lang w:eastAsia="en-AU"/>
    </w:rPr>
  </w:style>
  <w:style w:type="paragraph" w:styleId="NormalIndent">
    <w:name w:val="Normal Indent"/>
    <w:basedOn w:val="Normal"/>
    <w:rsid w:val="00456732"/>
    <w:pPr>
      <w:keepLines w:val="0"/>
      <w:spacing w:before="0" w:after="0"/>
      <w:ind w:left="454"/>
      <w:jc w:val="left"/>
    </w:pPr>
    <w:rPr>
      <w:rFonts w:ascii="Arial" w:eastAsia="Times New Roman" w:hAnsi="Arial" w:cs="Times New Roman"/>
      <w:szCs w:val="24"/>
      <w:lang w:eastAsia="en-AU"/>
    </w:rPr>
  </w:style>
  <w:style w:type="paragraph" w:customStyle="1" w:styleId="BodyTextKeep">
    <w:name w:val="Body Text Keep"/>
    <w:basedOn w:val="BodyText"/>
    <w:next w:val="BodyText"/>
    <w:rsid w:val="00140D36"/>
    <w:pPr>
      <w:keepNext/>
      <w:keepLines w:val="0"/>
      <w:tabs>
        <w:tab w:val="left" w:pos="567"/>
      </w:tabs>
      <w:spacing w:before="200" w:after="240"/>
    </w:pPr>
    <w:rPr>
      <w:rFonts w:ascii="Times New Roman" w:eastAsia="Times New Roman" w:hAnsi="Times New Roman" w:cs="Times New Roman"/>
      <w:spacing w:val="-5"/>
      <w:szCs w:val="24"/>
      <w:lang w:val="en-US" w:eastAsia="en-AU"/>
    </w:rPr>
  </w:style>
  <w:style w:type="paragraph" w:customStyle="1" w:styleId="Bodytext1">
    <w:name w:val="Bodytext1"/>
    <w:basedOn w:val="Normal"/>
    <w:rsid w:val="002124BC"/>
    <w:pPr>
      <w:keepLines w:val="0"/>
      <w:spacing w:before="0" w:after="180" w:line="276" w:lineRule="auto"/>
      <w:ind w:left="851"/>
      <w:jc w:val="left"/>
    </w:pPr>
    <w:rPr>
      <w:rFonts w:ascii="Calibri" w:eastAsia="Calibri" w:hAnsi="Calibri" w:cs="Calibri"/>
      <w:lang w:val="en-GB"/>
    </w:rPr>
  </w:style>
  <w:style w:type="paragraph" w:customStyle="1" w:styleId="Tableheading">
    <w:name w:val="Table heading"/>
    <w:basedOn w:val="Normal"/>
    <w:rsid w:val="00BB40E0"/>
    <w:pPr>
      <w:keepNext/>
      <w:spacing w:before="120" w:after="120" w:line="240" w:lineRule="atLeast"/>
      <w:jc w:val="left"/>
    </w:pPr>
    <w:rPr>
      <w:rFonts w:ascii="Arial" w:eastAsia="Times New Roman" w:hAnsi="Arial" w:cs="Arial"/>
      <w:color w:val="D06F1A"/>
      <w:sz w:val="20"/>
      <w:szCs w:val="24"/>
    </w:rPr>
  </w:style>
  <w:style w:type="paragraph" w:customStyle="1" w:styleId="NormalBulleted">
    <w:name w:val="Normal Bulleted"/>
    <w:basedOn w:val="Normal"/>
    <w:rsid w:val="00E23EA3"/>
    <w:pPr>
      <w:keepLines w:val="0"/>
      <w:numPr>
        <w:numId w:val="14"/>
      </w:numPr>
      <w:ind w:left="714" w:hanging="357"/>
    </w:pPr>
    <w:rPr>
      <w:rFonts w:ascii="Arial" w:eastAsia="Times New Roman" w:hAnsi="Arial" w:cs="Times New Roman"/>
      <w:sz w:val="24"/>
      <w:szCs w:val="24"/>
    </w:rPr>
  </w:style>
  <w:style w:type="paragraph" w:customStyle="1" w:styleId="TableTitle">
    <w:name w:val="Table Title"/>
    <w:basedOn w:val="Normal"/>
    <w:rsid w:val="00D142F5"/>
    <w:pPr>
      <w:keepLines w:val="0"/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color w:val="FFFFFF"/>
      <w:sz w:val="20"/>
      <w:szCs w:val="20"/>
    </w:rPr>
  </w:style>
  <w:style w:type="paragraph" w:customStyle="1" w:styleId="Tabletext0">
    <w:name w:val="Table text"/>
    <w:basedOn w:val="Normal"/>
    <w:link w:val="TabletextChar"/>
    <w:rsid w:val="003B1796"/>
    <w:pPr>
      <w:keepLines w:val="0"/>
      <w:spacing w:before="120" w:after="120"/>
    </w:pPr>
    <w:rPr>
      <w:rFonts w:ascii="Arial" w:eastAsia="Times New Roman" w:hAnsi="Arial" w:cs="Arial"/>
      <w:bCs/>
      <w:color w:val="000000"/>
      <w:kern w:val="32"/>
      <w:sz w:val="18"/>
      <w:szCs w:val="18"/>
      <w:lang w:eastAsia="en-AU"/>
    </w:rPr>
  </w:style>
  <w:style w:type="character" w:customStyle="1" w:styleId="TabletextChar">
    <w:name w:val="Table text Char"/>
    <w:basedOn w:val="DefaultParagraphFont"/>
    <w:link w:val="Tabletext0"/>
    <w:rsid w:val="003B1796"/>
    <w:rPr>
      <w:rFonts w:ascii="Arial" w:eastAsia="Times New Roman" w:hAnsi="Arial" w:cs="Arial"/>
      <w:bCs/>
      <w:color w:val="000000"/>
      <w:kern w:val="32"/>
      <w:sz w:val="18"/>
      <w:szCs w:val="18"/>
      <w:lang w:val="en-AU" w:eastAsia="en-AU"/>
    </w:rPr>
  </w:style>
  <w:style w:type="paragraph" w:styleId="NormalWeb">
    <w:name w:val="Normal (Web)"/>
    <w:basedOn w:val="Normal"/>
    <w:uiPriority w:val="99"/>
    <w:semiHidden/>
    <w:unhideWhenUsed/>
    <w:rsid w:val="00FA79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Test_Plan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document sets out the high level scope of work included in the Financials upgrade project and details the resource requirements, the budget and a preliminary plan.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Mur10</b:Tag>
    <b:SourceType>ElectronicSource</b:SourceType>
    <b:Guid>{E75CFD88-278B-4BD2-BFE0-B5D77039ACDB}</b:Guid>
    <b:Author>
      <b:Author>
        <b:NameList>
          <b:Person>
            <b:Last>Murphy</b:Last>
            <b:First>Andrew</b:First>
            <b:Middle>C.</b:Middle>
          </b:Person>
        </b:NameList>
      </b:Author>
    </b:Author>
    <b:Title>Learning Hub, Information TEchnology (IT) - Solutions Options Document</b:Title>
    <b:Year>2010</b:Year>
    <b:Month>December</b:Month>
    <b:Day>20</b:Day>
    <b:RefOrder>2</b:RefOrder>
  </b:Source>
  <b:Source>
    <b:Tag>Uni102</b:Tag>
    <b:SourceType>ElectronicSource</b:SourceType>
    <b:Guid>{CFF64624-6B4A-4D95-8C21-8EFEEBFCFC15}</b:Guid>
    <b:Author>
      <b:Author>
        <b:Corporate>University of Adelaide</b:Corporate>
      </b:Author>
    </b:Author>
    <b:Title>The Learning Hub - Major Benfits Framework</b:Title>
    <b:City>Adelaide</b:City>
    <b:StateProvince>South Australia</b:StateProvince>
    <b:CountryRegion>Australia</b:CountryRegion>
    <b:Year>2010</b:Year>
    <b:Month>October </b:Month>
    <b:Day>1</b:Day>
    <b:RefOrder>1</b:RefOrder>
  </b:Source>
  <b:Source>
    <b:Tag>Uni103</b:Tag>
    <b:SourceType>ElectronicSource</b:SourceType>
    <b:Guid>{EA296C68-87DB-45A5-8A3B-9C55D6B368E9}</b:Guid>
    <b:Author>
      <b:Author>
        <b:Corporate>University of Adelaide</b:Corporate>
      </b:Author>
    </b:Author>
    <b:Title>Learning Hub Aspirational Brief</b:Title>
    <b:City>Adelaide</b:City>
    <b:StateProvince>South Australia</b:StateProvince>
    <b:CountryRegion>Australia</b:CountryRegion>
    <b:Year>2010</b:Year>
    <b:Month>February</b:Month>
    <b:Day>26</b:Day>
    <b:RefOrder>3</b:RefOrder>
  </b:Source>
  <b:Source>
    <b:Tag>Thr101</b:Tag>
    <b:SourceType>ElectronicSource</b:SourceType>
    <b:Guid>{FD90471F-D036-40D8-B5F1-01F338828976}</b:Guid>
    <b:Author>
      <b:Author>
        <b:NameList>
          <b:Person>
            <b:Last>Threapleton</b:Last>
            <b:First>Noel</b:First>
          </b:Person>
        </b:NameList>
      </b:Author>
    </b:Author>
    <b:Title>Learning Hub Information Technology (IT )Program,  Business Requirements Document</b:Title>
    <b:City>Adelaide</b:City>
    <b:StateProvince>SA</b:StateProvince>
    <b:CountryRegion>Australia</b:CountryRegion>
    <b:Year>2010</b:Year>
    <b:Month>September</b:Month>
    <b:Day>28</b:Day>
    <b:RefOrder>4</b:RefOrder>
  </b:Source>
  <b:Source>
    <b:Tag>Mur101</b:Tag>
    <b:SourceType>ElectronicSource</b:SourceType>
    <b:Guid>{7DEBC7F4-8EBF-4E48-9113-C0A2A3597C8A}</b:Guid>
    <b:Author>
      <b:Author>
        <b:NameList>
          <b:Person>
            <b:Last>Murphy</b:Last>
            <b:First>Andrew</b:First>
            <b:Middle>C.</b:Middle>
          </b:Person>
        </b:NameList>
      </b:Author>
    </b:Author>
    <b:Title>Learning Hub - IT Options Summary</b:Title>
    <b:Medium>Spreadsheet</b:Medium>
    <b:Year>2010</b:Year>
    <b:RefOrder>5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2E35EC-3888-4E4F-837C-47F638212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Test_Plan_Template</Template>
  <TotalTime>22</TotalTime>
  <Pages>20</Pages>
  <Words>2187</Words>
  <Characters>12467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 Template</vt:lpstr>
    </vt:vector>
  </TitlesOfParts>
  <Company>The University of Adelaide</Company>
  <LinksUpToDate>false</LinksUpToDate>
  <CharactersWithSpaces>14625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Template</dc:title>
  <dc:subject>Learning Hub - Information Technology Program</dc:subject>
  <dc:creator>devani</dc:creator>
  <cp:keywords>0.1</cp:keywords>
  <cp:lastModifiedBy>Devani Agnesia</cp:lastModifiedBy>
  <cp:revision>2</cp:revision>
  <cp:lastPrinted>2012-05-30T05:01:00Z</cp:lastPrinted>
  <dcterms:created xsi:type="dcterms:W3CDTF">2026-04-23T08:31:00Z</dcterms:created>
  <dcterms:modified xsi:type="dcterms:W3CDTF">2026-04-23T08:31:00Z</dcterms:modified>
  <cp:contentStatus>Draft version 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W_WaterMark">
    <vt:lpwstr>This document was created from an ElseyWorld Microsoft Office template. ©2010 Nick Elsey. Go to www.elseyworld.com for more information.</vt:lpwstr>
  </property>
</Properties>
</file>